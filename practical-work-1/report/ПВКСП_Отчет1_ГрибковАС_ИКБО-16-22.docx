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C807CB" w:rsidRPr="00C807CB" w14:paraId="19E52F9A" w14:textId="77777777" w:rsidTr="00C807CB">
        <w:trPr>
          <w:trHeight w:val="1689"/>
          <w:jc w:val="center"/>
        </w:trPr>
        <w:tc>
          <w:tcPr>
            <w:tcW w:w="8265" w:type="dxa"/>
            <w:hideMark/>
          </w:tcPr>
          <w:p w14:paraId="249F9A0A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338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35D32594" wp14:editId="00557FA7">
                  <wp:extent cx="952500" cy="1066800"/>
                  <wp:effectExtent l="0" t="0" r="0" b="0"/>
                  <wp:docPr id="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7CB" w:rsidRPr="00C807CB" w14:paraId="618A448D" w14:textId="77777777" w:rsidTr="00C807CB">
        <w:trPr>
          <w:trHeight w:val="235"/>
          <w:jc w:val="center"/>
        </w:trPr>
        <w:tc>
          <w:tcPr>
            <w:tcW w:w="8265" w:type="dxa"/>
            <w:hideMark/>
          </w:tcPr>
          <w:p w14:paraId="085FE2BE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7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C807CB" w:rsidRPr="00C807CB" w14:paraId="46C26DF0" w14:textId="77777777" w:rsidTr="00C807CB">
        <w:trPr>
          <w:trHeight w:val="1735"/>
          <w:jc w:val="center"/>
        </w:trPr>
        <w:tc>
          <w:tcPr>
            <w:tcW w:w="8265" w:type="dxa"/>
          </w:tcPr>
          <w:p w14:paraId="1074B18A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7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67CBA637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77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0AB476D5" w14:textId="77777777" w:rsidR="00C807CB" w:rsidRPr="00C807CB" w:rsidRDefault="00C807CB" w:rsidP="00C807CB">
            <w:pPr>
              <w:widowControl w:val="0"/>
              <w:suppressAutoHyphens/>
              <w:spacing w:before="4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483F7D9B" w14:textId="77777777" w:rsidR="00C807CB" w:rsidRPr="00C807CB" w:rsidRDefault="00C807CB" w:rsidP="00C807CB">
            <w:pPr>
              <w:widowControl w:val="0"/>
              <w:suppressAutoHyphens/>
              <w:spacing w:before="1" w:line="240" w:lineRule="auto"/>
              <w:ind w:left="179" w:right="179" w:firstLine="0"/>
              <w:jc w:val="center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C807CB">
              <w:rPr>
                <w:rFonts w:eastAsia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C807CB" w:rsidRPr="00C807CB" w14:paraId="7A8DC42D" w14:textId="77777777" w:rsidTr="00C807CB">
        <w:trPr>
          <w:trHeight w:val="575"/>
          <w:jc w:val="center"/>
        </w:trPr>
        <w:tc>
          <w:tcPr>
            <w:tcW w:w="8265" w:type="dxa"/>
          </w:tcPr>
          <w:p w14:paraId="2C0066BB" w14:textId="77777777" w:rsidR="00C807CB" w:rsidRPr="00C807CB" w:rsidRDefault="00C807CB" w:rsidP="00C807CB">
            <w:pPr>
              <w:widowControl w:val="0"/>
              <w:suppressAutoHyphens/>
              <w:spacing w:before="7" w:line="240" w:lineRule="auto"/>
              <w:ind w:firstLine="0"/>
              <w:jc w:val="left"/>
              <w:rPr>
                <w:rFonts w:eastAsia="Times New Roman"/>
                <w:sz w:val="25"/>
                <w:szCs w:val="25"/>
                <w:lang w:eastAsia="ru-RU"/>
              </w:rPr>
            </w:pPr>
          </w:p>
          <w:p w14:paraId="2671E5E8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C807CB" w:rsidRPr="00C807CB" w14:paraId="000EAB2E" w14:textId="77777777" w:rsidTr="00C807CB">
        <w:trPr>
          <w:trHeight w:val="270"/>
          <w:jc w:val="center"/>
        </w:trPr>
        <w:tc>
          <w:tcPr>
            <w:tcW w:w="8265" w:type="dxa"/>
            <w:hideMark/>
          </w:tcPr>
          <w:p w14:paraId="2BABFCD1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4DC9C19A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  <w:r w:rsidRPr="00C807C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6985" distB="1270" distL="3810" distR="5715" simplePos="0" relativeHeight="251659264" behindDoc="1" locked="0" layoutInCell="0" allowOverlap="1" wp14:anchorId="6B0ED7D2" wp14:editId="337A8F4C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0" b="0"/>
                <wp:wrapNone/>
                <wp:docPr id="100925417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BE359" id="Полилиния 18" o:spid="_x0000_s1026" style="position:absolute;margin-left:91.05pt;margin-top:250.3pt;width:441pt;height:3.1pt;z-index:-251657216;visibility:visible;mso-wrap-style:square;mso-width-percent:0;mso-height-percent:0;mso-wrap-distance-left:.3pt;mso-wrap-distance-top:.55pt;mso-wrap-distance-right:.45pt;mso-wrap-distance-bottom:.1pt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" o:allowincell="f" path="m8820,l,2,,22,8820,20r,-20xm8820,40l,42,,62,8820,60r,-20xe" fillcolor="black" stroked="f" strokeweight="0">
                <v:path arrowok="t" textboxrect="1342,3214,16617,18734"/>
                <w10:wrap anchorx="page" anchory="page"/>
              </v:shape>
            </w:pict>
          </mc:Fallback>
        </mc:AlternateContent>
      </w:r>
    </w:p>
    <w:p w14:paraId="50150C22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27F5E00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B46042E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81B6547" w14:textId="77777777" w:rsidR="00C807CB" w:rsidRPr="00C807CB" w:rsidRDefault="00C807CB" w:rsidP="00C807CB">
      <w:pPr>
        <w:widowControl w:val="0"/>
        <w:suppressAutoHyphens/>
        <w:spacing w:before="4" w:after="1" w:line="240" w:lineRule="auto"/>
        <w:ind w:firstLine="0"/>
        <w:jc w:val="left"/>
        <w:rPr>
          <w:rFonts w:eastAsia="Times New Roman"/>
          <w:sz w:val="22"/>
          <w:szCs w:val="22"/>
          <w:lang w:eastAsia="ru-RU"/>
        </w:rPr>
      </w:pPr>
    </w:p>
    <w:tbl>
      <w:tblPr>
        <w:tblW w:w="10125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4"/>
        <w:gridCol w:w="3191"/>
      </w:tblGrid>
      <w:tr w:rsidR="00C807CB" w:rsidRPr="00C807CB" w14:paraId="7D3A79A0" w14:textId="77777777" w:rsidTr="00C807CB">
        <w:trPr>
          <w:trHeight w:val="638"/>
        </w:trPr>
        <w:tc>
          <w:tcPr>
            <w:tcW w:w="10119" w:type="dxa"/>
            <w:gridSpan w:val="2"/>
            <w:vAlign w:val="center"/>
            <w:hideMark/>
          </w:tcPr>
          <w:p w14:paraId="5E092557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ОТЧЕТ</w:t>
            </w:r>
          </w:p>
          <w:p w14:paraId="1FEA5E90" w14:textId="0C3FBD05" w:rsidR="00C807CB" w:rsidRPr="00C807CB" w:rsidRDefault="00C807CB" w:rsidP="00C807CB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ПРАКТИЧЕСКОЙ РАБОТЕ №</w:t>
            </w:r>
            <w:r w:rsidR="00022EC4">
              <w:rPr>
                <w:rFonts w:eastAsia="Times New Roman"/>
                <w:b/>
                <w:bCs/>
                <w:sz w:val="22"/>
                <w:lang w:eastAsia="ru-RU"/>
              </w:rPr>
              <w:t>1</w:t>
            </w:r>
          </w:p>
        </w:tc>
      </w:tr>
      <w:tr w:rsidR="00C807CB" w:rsidRPr="00C807CB" w14:paraId="6CAEB095" w14:textId="77777777" w:rsidTr="00C807CB">
        <w:trPr>
          <w:trHeight w:val="321"/>
        </w:trPr>
        <w:tc>
          <w:tcPr>
            <w:tcW w:w="6930" w:type="dxa"/>
            <w:hideMark/>
          </w:tcPr>
          <w:p w14:paraId="4758DB9F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2835" w:right="834" w:firstLine="804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дисциплине</w:t>
            </w:r>
          </w:p>
        </w:tc>
        <w:tc>
          <w:tcPr>
            <w:tcW w:w="3189" w:type="dxa"/>
          </w:tcPr>
          <w:p w14:paraId="36EE3D33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C807CB" w:rsidRPr="00C807CB" w14:paraId="288FA8B8" w14:textId="77777777" w:rsidTr="00C807CB">
        <w:trPr>
          <w:trHeight w:val="1260"/>
        </w:trPr>
        <w:tc>
          <w:tcPr>
            <w:tcW w:w="10119" w:type="dxa"/>
            <w:gridSpan w:val="2"/>
          </w:tcPr>
          <w:p w14:paraId="04B922EB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«</w:t>
            </w:r>
            <w:r w:rsidR="00595D0D" w:rsidRPr="00595D0D">
              <w:rPr>
                <w:rFonts w:eastAsia="Times New Roman"/>
                <w:b/>
                <w:bCs/>
                <w:sz w:val="22"/>
                <w:lang w:eastAsia="ru-RU"/>
              </w:rPr>
              <w:t>Технологии виртуализации клиент-серверных приложений</w:t>
            </w: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»</w:t>
            </w:r>
          </w:p>
          <w:p w14:paraId="4D7D3C4E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</w:p>
          <w:p w14:paraId="587F593F" w14:textId="5CB75EBE" w:rsidR="00C807CB" w:rsidRPr="00022EC4" w:rsidRDefault="00C807CB" w:rsidP="00C807CB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 xml:space="preserve">Тема: </w:t>
            </w:r>
            <w:r w:rsidR="00022EC4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Виртуальные машины</w:t>
            </w:r>
          </w:p>
        </w:tc>
      </w:tr>
      <w:tr w:rsidR="00C807CB" w:rsidRPr="00C807CB" w14:paraId="00AB14DE" w14:textId="77777777" w:rsidTr="00C807CB">
        <w:trPr>
          <w:trHeight w:val="1564"/>
        </w:trPr>
        <w:tc>
          <w:tcPr>
            <w:tcW w:w="6930" w:type="dxa"/>
          </w:tcPr>
          <w:p w14:paraId="2A4864BA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364CEACB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3FD84291" w14:textId="77777777" w:rsidR="00C807CB" w:rsidRPr="00C807CB" w:rsidRDefault="00C807CB" w:rsidP="00C807CB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667E7FD4" w14:textId="77777777" w:rsidR="00C807CB" w:rsidRPr="00C807CB" w:rsidRDefault="00C807CB" w:rsidP="00C807CB">
            <w:pPr>
              <w:widowControl w:val="0"/>
              <w:tabs>
                <w:tab w:val="left" w:pos="5451"/>
              </w:tabs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Выполнил студент</w:t>
            </w:r>
            <w:r w:rsidRPr="00C807CB">
              <w:rPr>
                <w:rFonts w:eastAsia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ИКБО-16-22</w:t>
            </w:r>
          </w:p>
          <w:p w14:paraId="1DFAC8FA" w14:textId="77777777" w:rsidR="00C807CB" w:rsidRPr="00C807CB" w:rsidRDefault="00C807CB" w:rsidP="00C807CB">
            <w:pPr>
              <w:widowControl w:val="0"/>
              <w:suppressAutoHyphens/>
              <w:spacing w:before="2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38FCD3F2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565BBC6F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1858E025" w14:textId="77777777" w:rsidR="00C807CB" w:rsidRPr="00C807CB" w:rsidRDefault="00C807CB" w:rsidP="00C807CB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249B9B8C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Грибков А.С.</w:t>
            </w:r>
          </w:p>
        </w:tc>
      </w:tr>
      <w:tr w:rsidR="00C807CB" w:rsidRPr="00C807CB" w14:paraId="50EBC969" w14:textId="77777777" w:rsidTr="00C807CB">
        <w:trPr>
          <w:trHeight w:val="639"/>
        </w:trPr>
        <w:tc>
          <w:tcPr>
            <w:tcW w:w="6930" w:type="dxa"/>
            <w:vAlign w:val="center"/>
            <w:hideMark/>
          </w:tcPr>
          <w:p w14:paraId="3E4C354E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  <w:hideMark/>
          </w:tcPr>
          <w:p w14:paraId="0CA5D512" w14:textId="77777777" w:rsidR="00C807CB" w:rsidRPr="00C807CB" w:rsidRDefault="00C807CB" w:rsidP="00C807CB">
            <w:pPr>
              <w:widowControl w:val="0"/>
              <w:suppressAutoHyphens/>
              <w:spacing w:before="178"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Волков М.Ю.</w:t>
            </w:r>
          </w:p>
        </w:tc>
      </w:tr>
    </w:tbl>
    <w:p w14:paraId="009AB1FE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9AAFF84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019452B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47F5C3D" w14:textId="77777777" w:rsidR="00C807CB" w:rsidRPr="00C807CB" w:rsidRDefault="00C807CB" w:rsidP="00C807CB">
      <w:pPr>
        <w:widowControl w:val="0"/>
        <w:suppressAutoHyphens/>
        <w:spacing w:before="8" w:after="1" w:line="240" w:lineRule="auto"/>
        <w:ind w:firstLine="0"/>
        <w:jc w:val="left"/>
        <w:rPr>
          <w:rFonts w:eastAsia="Times New Roman"/>
          <w:sz w:val="18"/>
          <w:szCs w:val="18"/>
          <w:lang w:eastAsia="ru-RU"/>
        </w:rPr>
      </w:pPr>
    </w:p>
    <w:tbl>
      <w:tblPr>
        <w:tblW w:w="939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2907"/>
        <w:gridCol w:w="2816"/>
      </w:tblGrid>
      <w:tr w:rsidR="00C807CB" w:rsidRPr="00C807CB" w14:paraId="705FBEED" w14:textId="77777777" w:rsidTr="00C807CB">
        <w:trPr>
          <w:trHeight w:val="569"/>
        </w:trPr>
        <w:tc>
          <w:tcPr>
            <w:tcW w:w="3669" w:type="dxa"/>
            <w:hideMark/>
          </w:tcPr>
          <w:p w14:paraId="45024CED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80" w:right="53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  <w:hideMark/>
          </w:tcPr>
          <w:p w14:paraId="044E05DB" w14:textId="77777777" w:rsidR="00C807CB" w:rsidRPr="00C807CB" w:rsidRDefault="00C807CB" w:rsidP="00C807CB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C807CB">
              <w:rPr>
                <w:rFonts w:eastAsia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 w:rsidR="00595D0D"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4043494C" w14:textId="77777777" w:rsidR="00C807CB" w:rsidRPr="00C807CB" w:rsidRDefault="00C807CB" w:rsidP="00C807CB">
            <w:pPr>
              <w:widowControl w:val="0"/>
              <w:suppressAutoHyphens/>
              <w:spacing w:before="106" w:line="240" w:lineRule="auto"/>
              <w:ind w:left="495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C807CB" w:rsidRPr="00C807CB" w14:paraId="43D2215C" w14:textId="77777777" w:rsidTr="00C807CB">
        <w:trPr>
          <w:trHeight w:val="454"/>
        </w:trPr>
        <w:tc>
          <w:tcPr>
            <w:tcW w:w="3669" w:type="dxa"/>
          </w:tcPr>
          <w:p w14:paraId="242C6D88" w14:textId="77777777" w:rsidR="00C807CB" w:rsidRPr="00C807CB" w:rsidRDefault="00C807CB" w:rsidP="00C807CB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5772AF61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180" w:right="52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65BF062F" w14:textId="77777777" w:rsidR="00C807CB" w:rsidRPr="00C807CB" w:rsidRDefault="00C807CB" w:rsidP="00C807CB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6C5D3321" w14:textId="77777777" w:rsidR="00C807CB" w:rsidRPr="00C807CB" w:rsidRDefault="00C807CB" w:rsidP="00C807CB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 w:rsidR="00595D0D"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4E7F7512" w14:textId="77777777" w:rsidR="00C807CB" w:rsidRPr="00C807CB" w:rsidRDefault="00C807CB" w:rsidP="00C807CB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0ABB0597" w14:textId="77777777" w:rsidR="00C807CB" w:rsidRPr="00C807CB" w:rsidRDefault="00C807CB" w:rsidP="00C807CB">
            <w:pPr>
              <w:widowControl w:val="0"/>
              <w:suppressAutoHyphens/>
              <w:spacing w:line="240" w:lineRule="auto"/>
              <w:ind w:left="551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6F56A667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A3AB168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8B4C383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9BD6588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1ED16A7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F8AF570" w14:textId="77777777" w:rsid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0F68B67" w14:textId="77777777" w:rsidR="00C807CB" w:rsidRPr="00C807CB" w:rsidRDefault="00C807CB" w:rsidP="00C807CB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D4EAD5C" w14:textId="77777777" w:rsidR="00C807CB" w:rsidRPr="00C807CB" w:rsidRDefault="00C807CB" w:rsidP="00C807CB">
      <w:pPr>
        <w:widowControl w:val="0"/>
        <w:suppressAutoHyphens/>
        <w:spacing w:before="230" w:line="240" w:lineRule="auto"/>
        <w:ind w:left="4442" w:right="4071" w:firstLine="0"/>
        <w:jc w:val="center"/>
        <w:rPr>
          <w:rFonts w:eastAsia="Times New Roman"/>
          <w:sz w:val="22"/>
          <w:szCs w:val="22"/>
          <w:lang w:eastAsia="ru-RU"/>
        </w:rPr>
      </w:pPr>
      <w:r w:rsidRPr="00C807CB">
        <w:rPr>
          <w:rFonts w:eastAsia="Times New Roman"/>
          <w:sz w:val="22"/>
          <w:szCs w:val="22"/>
          <w:lang w:eastAsia="ru-RU"/>
        </w:rPr>
        <w:t>Москва 202</w:t>
      </w:r>
      <w:r w:rsidR="00595D0D">
        <w:rPr>
          <w:rFonts w:eastAsia="Times New Roman"/>
          <w:sz w:val="22"/>
          <w:szCs w:val="22"/>
          <w:lang w:eastAsia="ru-RU"/>
        </w:rPr>
        <w:t>5</w:t>
      </w:r>
    </w:p>
    <w:sdt>
      <w:sdtPr>
        <w:rPr>
          <w:rFonts w:ascii="Times New Roman" w:eastAsiaTheme="minorHAnsi" w:hAnsi="Times New Roman" w:cs="Times New Roman"/>
          <w:noProof/>
          <w:color w:val="auto"/>
          <w:sz w:val="28"/>
          <w:szCs w:val="28"/>
          <w:lang w:eastAsia="en-US"/>
        </w:rPr>
        <w:id w:val="2855581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5D6C14" w14:textId="77777777" w:rsidR="00C807CB" w:rsidRPr="00C807CB" w:rsidRDefault="00C807CB" w:rsidP="00C807CB">
          <w:pPr>
            <w:pStyle w:val="aa"/>
            <w:numPr>
              <w:ilvl w:val="0"/>
              <w:numId w:val="0"/>
            </w:numPr>
            <w:spacing w:before="0" w:after="567"/>
            <w:jc w:val="center"/>
            <w:rPr>
              <w:rStyle w:val="ae"/>
            </w:rPr>
          </w:pPr>
          <w:r w:rsidRPr="00C807CB">
            <w:rPr>
              <w:rStyle w:val="ae"/>
            </w:rPr>
            <w:t>СОДЕРЖАНИЕ</w:t>
          </w:r>
        </w:p>
        <w:p w14:paraId="05DE0B5E" w14:textId="07FF877A" w:rsidR="007C64C4" w:rsidRDefault="00C807CB" w:rsidP="007C64C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150438" w:history="1">
            <w:r w:rsidR="007C64C4" w:rsidRPr="00A1643F">
              <w:rPr>
                <w:rStyle w:val="ac"/>
                <w:noProof/>
              </w:rPr>
              <w:t>1 ЦЕЛЬ РАБОТЫ</w:t>
            </w:r>
            <w:r w:rsidR="007C64C4">
              <w:rPr>
                <w:noProof/>
                <w:webHidden/>
              </w:rPr>
              <w:tab/>
            </w:r>
            <w:r w:rsidR="007C64C4">
              <w:rPr>
                <w:noProof/>
                <w:webHidden/>
              </w:rPr>
              <w:fldChar w:fldCharType="begin"/>
            </w:r>
            <w:r w:rsidR="007C64C4">
              <w:rPr>
                <w:noProof/>
                <w:webHidden/>
              </w:rPr>
              <w:instrText xml:space="preserve"> PAGEREF _Toc208150438 \h </w:instrText>
            </w:r>
            <w:r w:rsidR="007C64C4">
              <w:rPr>
                <w:noProof/>
                <w:webHidden/>
              </w:rPr>
            </w:r>
            <w:r w:rsidR="007C64C4"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3</w:t>
            </w:r>
            <w:r w:rsidR="007C64C4">
              <w:rPr>
                <w:noProof/>
                <w:webHidden/>
              </w:rPr>
              <w:fldChar w:fldCharType="end"/>
            </w:r>
          </w:hyperlink>
        </w:p>
        <w:p w14:paraId="3266B6F1" w14:textId="13DB712F" w:rsidR="007C64C4" w:rsidRDefault="007C64C4" w:rsidP="007C64C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39" w:history="1">
            <w:r w:rsidRPr="00A1643F">
              <w:rPr>
                <w:rStyle w:val="ac"/>
                <w:noProof/>
              </w:rPr>
              <w:t>2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1252" w14:textId="4965A472" w:rsidR="007C64C4" w:rsidRDefault="007C64C4" w:rsidP="007C64C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0" w:history="1">
            <w:r w:rsidRPr="00A1643F">
              <w:rPr>
                <w:rStyle w:val="ac"/>
                <w:noProof/>
              </w:rPr>
              <w:t>3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944D" w14:textId="6C43F270" w:rsidR="007C64C4" w:rsidRDefault="007C64C4" w:rsidP="007C64C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1" w:history="1">
            <w:r w:rsidRPr="00A1643F">
              <w:rPr>
                <w:rStyle w:val="ac"/>
                <w:noProof/>
              </w:rPr>
              <w:t>4 ОТВЕТЫ НА ВОПРОСЫ К ПРАКТИЧЕСКОЙ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236DF" w14:textId="1A3220E3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2" w:history="1">
            <w:r w:rsidRPr="00A1643F">
              <w:rPr>
                <w:rStyle w:val="ac"/>
                <w:noProof/>
              </w:rPr>
              <w:t>4.1 Что такое виртуализация?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EE3D" w14:textId="5FDB0CDD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3" w:history="1">
            <w:r w:rsidRPr="00A1643F">
              <w:rPr>
                <w:rStyle w:val="ac"/>
                <w:noProof/>
              </w:rPr>
              <w:t>4.2 Опишите проблемы, которые решает виртуализация.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38349" w14:textId="3FE55956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4" w:history="1">
            <w:r w:rsidRPr="00A1643F">
              <w:rPr>
                <w:rStyle w:val="ac"/>
                <w:noProof/>
              </w:rPr>
              <w:t>4.3 Что такое виртуальная машина?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5B4A" w14:textId="29148EC1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5" w:history="1">
            <w:r w:rsidRPr="00A1643F">
              <w:rPr>
                <w:rStyle w:val="ac"/>
                <w:noProof/>
              </w:rPr>
              <w:t>4.4 Назовите задачи, в которых используются виртуальные машины.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B0291" w14:textId="07C168ED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6" w:history="1">
            <w:r w:rsidRPr="00A1643F">
              <w:rPr>
                <w:rStyle w:val="ac"/>
                <w:noProof/>
              </w:rPr>
              <w:t>4.5 Опишите возможности программы VMware Workstation.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68F8" w14:textId="1D7BF02E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7" w:history="1">
            <w:r w:rsidRPr="00A1643F">
              <w:rPr>
                <w:rStyle w:val="ac"/>
                <w:noProof/>
              </w:rPr>
              <w:t>4.6 Определите Гостевую и Материнскую ОС.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A1FA" w14:textId="10DCE421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8" w:history="1">
            <w:r w:rsidRPr="00A1643F">
              <w:rPr>
                <w:rStyle w:val="ac"/>
                <w:noProof/>
              </w:rPr>
              <w:t>4.7 Отличия Гостевой и Материнской 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A9EB" w14:textId="7DDC8F7C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49" w:history="1">
            <w:r w:rsidRPr="00A1643F">
              <w:rPr>
                <w:rStyle w:val="ac"/>
                <w:noProof/>
              </w:rPr>
              <w:t>4.8</w:t>
            </w:r>
            <w:r w:rsidRPr="00A1643F">
              <w:rPr>
                <w:rStyle w:val="ac"/>
                <w:noProof/>
                <w:lang w:val="en-US"/>
              </w:rPr>
              <w:t xml:space="preserve"> S</w:t>
            </w:r>
            <w:r w:rsidRPr="00A1643F">
              <w:rPr>
                <w:rStyle w:val="ac"/>
                <w:noProof/>
              </w:rPr>
              <w:t>napShot. Что такое, для чего используется?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7BC2" w14:textId="7C8FA676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50" w:history="1">
            <w:r w:rsidRPr="00A1643F">
              <w:rPr>
                <w:rStyle w:val="ac"/>
                <w:noProof/>
              </w:rPr>
              <w:t>4.9 Опишите Формат 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28C1B" w14:textId="37894D15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51" w:history="1">
            <w:r w:rsidRPr="00A1643F">
              <w:rPr>
                <w:rStyle w:val="ac"/>
                <w:noProof/>
              </w:rPr>
              <w:t>4.10 Опишите Формат VMX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BE5B" w14:textId="3ABF8D28" w:rsidR="007C64C4" w:rsidRDefault="007C64C4" w:rsidP="007C64C4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52" w:history="1">
            <w:r w:rsidRPr="00A1643F">
              <w:rPr>
                <w:rStyle w:val="ac"/>
                <w:noProof/>
              </w:rPr>
              <w:t>4.11 Опишите Формат 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54AA" w14:textId="78DEB992" w:rsidR="007C64C4" w:rsidRDefault="007C64C4" w:rsidP="007C64C4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150453" w:history="1">
            <w:r w:rsidRPr="00A1643F">
              <w:rPr>
                <w:rStyle w:val="ac"/>
                <w:noProof/>
                <w:lang w:val="en-US"/>
              </w:rPr>
              <w:t>5</w:t>
            </w:r>
            <w:r w:rsidRPr="00A1643F">
              <w:rPr>
                <w:rStyle w:val="ac"/>
                <w:noProof/>
              </w:rPr>
              <w:t xml:space="preserve"> 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3DC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15C8" w14:textId="0C20F306" w:rsidR="00C807CB" w:rsidRDefault="00C807CB" w:rsidP="007C64C4">
          <w:pPr>
            <w:pStyle w:val="a8"/>
          </w:pPr>
          <w:r>
            <w:rPr>
              <w:b/>
              <w:bCs/>
            </w:rPr>
            <w:fldChar w:fldCharType="end"/>
          </w:r>
        </w:p>
      </w:sdtContent>
    </w:sdt>
    <w:p w14:paraId="206CFAB8" w14:textId="77777777" w:rsidR="00022EC4" w:rsidRPr="00022EC4" w:rsidRDefault="00022EC4" w:rsidP="00022EC4"/>
    <w:p w14:paraId="79590C72" w14:textId="40B59613" w:rsidR="00022EC4" w:rsidRDefault="00022EC4" w:rsidP="00C807CB">
      <w:pPr>
        <w:pStyle w:val="1"/>
      </w:pPr>
      <w:bookmarkStart w:id="0" w:name="_Toc208150438"/>
      <w:r>
        <w:lastRenderedPageBreak/>
        <w:t>ЦЕЛЬ РАБОТЫ</w:t>
      </w:r>
      <w:bookmarkEnd w:id="0"/>
    </w:p>
    <w:p w14:paraId="1E3775B3" w14:textId="065F598A" w:rsidR="00022EC4" w:rsidRPr="00022EC4" w:rsidRDefault="00022EC4" w:rsidP="00022EC4">
      <w:r w:rsidRPr="00022EC4">
        <w:t xml:space="preserve">Целью данной работы является получение практических навыков по установке и настройке виртуальных машин в среде VMware </w:t>
      </w:r>
      <w:proofErr w:type="spellStart"/>
      <w:r w:rsidRPr="00022EC4">
        <w:t>Workstation</w:t>
      </w:r>
      <w:proofErr w:type="spellEnd"/>
      <w:r w:rsidRPr="00022EC4">
        <w:t>. Также ставилась задача научиться разворачивать готовые образы систем, на примере СУБД, и выполнять их базовую конфигурацию.</w:t>
      </w:r>
    </w:p>
    <w:p w14:paraId="64F4A0CE" w14:textId="3615B1F6" w:rsidR="00C807CB" w:rsidRDefault="00595D0D" w:rsidP="00C807CB">
      <w:pPr>
        <w:pStyle w:val="1"/>
      </w:pPr>
      <w:bookmarkStart w:id="1" w:name="_Toc208150439"/>
      <w:r>
        <w:lastRenderedPageBreak/>
        <w:t>ХОД РАБОТЫ</w:t>
      </w:r>
      <w:bookmarkEnd w:id="1"/>
    </w:p>
    <w:p w14:paraId="7F00DB88" w14:textId="018A3B44" w:rsidR="00022EC4" w:rsidRDefault="00022EC4" w:rsidP="00022EC4">
      <w:r>
        <w:t xml:space="preserve">Первым делом был установлен образ </w:t>
      </w:r>
      <w:r>
        <w:rPr>
          <w:lang w:val="en-US"/>
        </w:rPr>
        <w:t>Debian</w:t>
      </w:r>
      <w:r w:rsidRPr="00022EC4">
        <w:t xml:space="preserve"> 11 </w:t>
      </w:r>
      <w:r>
        <w:t>на виртуальную машину. Указание имени пользователя в процессе установки представлено на Рисунке 2.1.</w:t>
      </w:r>
    </w:p>
    <w:p w14:paraId="6A36BE98" w14:textId="34022726" w:rsidR="00022EC4" w:rsidRDefault="00022EC4" w:rsidP="00022EC4">
      <w:pPr>
        <w:pStyle w:val="afe"/>
      </w:pPr>
      <w:r>
        <w:rPr>
          <w:noProof/>
        </w:rPr>
        <w:drawing>
          <wp:inline distT="0" distB="0" distL="0" distR="0" wp14:anchorId="6B1A0CB6" wp14:editId="6E654DE8">
            <wp:extent cx="6120130" cy="4657725"/>
            <wp:effectExtent l="0" t="0" r="0" b="9525"/>
            <wp:docPr id="15471797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CAF7A" w14:textId="07990F93" w:rsidR="00022EC4" w:rsidRDefault="00022EC4" w:rsidP="00022EC4">
      <w:pPr>
        <w:pStyle w:val="a"/>
      </w:pPr>
      <w:r>
        <w:t>Указание имени пользователя</w:t>
      </w:r>
    </w:p>
    <w:p w14:paraId="3FFEE459" w14:textId="1377E718" w:rsidR="00022EC4" w:rsidRDefault="00022EC4" w:rsidP="00022EC4">
      <w:r>
        <w:t>После установки был создан текстовый файл на рабочем столе, его содержимое представлено на Рисунке 2.2.</w:t>
      </w:r>
    </w:p>
    <w:p w14:paraId="786DF697" w14:textId="183FA411" w:rsidR="00022EC4" w:rsidRDefault="00022EC4" w:rsidP="00022EC4">
      <w:pPr>
        <w:pStyle w:val="afe"/>
      </w:pPr>
      <w:r>
        <w:rPr>
          <w:noProof/>
        </w:rPr>
        <w:lastRenderedPageBreak/>
        <w:drawing>
          <wp:inline distT="0" distB="0" distL="0" distR="0" wp14:anchorId="7B6929CD" wp14:editId="5A2009FB">
            <wp:extent cx="6120130" cy="3775075"/>
            <wp:effectExtent l="0" t="0" r="0" b="0"/>
            <wp:docPr id="20441153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0A7F" w14:textId="568C029B" w:rsidR="00022EC4" w:rsidRDefault="00022EC4" w:rsidP="00022EC4">
      <w:pPr>
        <w:pStyle w:val="a"/>
      </w:pPr>
      <w:r>
        <w:t>Текстовый файл</w:t>
      </w:r>
    </w:p>
    <w:p w14:paraId="226AAF85" w14:textId="4ED9D0ED" w:rsidR="00022EC4" w:rsidRDefault="00022EC4" w:rsidP="00022EC4">
      <w:r>
        <w:t xml:space="preserve">Далее была установлена </w:t>
      </w:r>
      <w:r>
        <w:rPr>
          <w:lang w:val="en-US"/>
        </w:rPr>
        <w:t>PostgreSQL</w:t>
      </w:r>
      <w:r>
        <w:t>, создана база данных студентов и таблица. Результат представлен на Рисунке 2.3.</w:t>
      </w:r>
    </w:p>
    <w:p w14:paraId="0A0A582F" w14:textId="06F0DC43" w:rsidR="00022EC4" w:rsidRDefault="00022EC4" w:rsidP="00022EC4">
      <w:pPr>
        <w:pStyle w:val="afe"/>
      </w:pPr>
      <w:r>
        <w:rPr>
          <w:noProof/>
        </w:rPr>
        <w:drawing>
          <wp:inline distT="0" distB="0" distL="0" distR="0" wp14:anchorId="39768B9A" wp14:editId="2CA1E6CD">
            <wp:extent cx="6115050" cy="3552825"/>
            <wp:effectExtent l="0" t="0" r="0" b="9525"/>
            <wp:docPr id="3354199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E2836" w14:textId="0F512F57" w:rsidR="00022EC4" w:rsidRPr="00022EC4" w:rsidRDefault="00022EC4" w:rsidP="00022EC4">
      <w:pPr>
        <w:pStyle w:val="a"/>
      </w:pPr>
      <w:r>
        <w:t>Содержимое таблицы</w:t>
      </w:r>
    </w:p>
    <w:p w14:paraId="55089F2C" w14:textId="77777777" w:rsidR="00022EC4" w:rsidRPr="00022EC4" w:rsidRDefault="00022EC4" w:rsidP="00022EC4"/>
    <w:p w14:paraId="17C9FE97" w14:textId="77777777" w:rsidR="00C807CB" w:rsidRDefault="00595D0D" w:rsidP="00C807CB">
      <w:pPr>
        <w:pStyle w:val="1"/>
      </w:pPr>
      <w:bookmarkStart w:id="2" w:name="_Toc208150440"/>
      <w:r>
        <w:lastRenderedPageBreak/>
        <w:t>ВЫВОД</w:t>
      </w:r>
      <w:bookmarkEnd w:id="2"/>
    </w:p>
    <w:p w14:paraId="3978569C" w14:textId="33F03443" w:rsidR="00022EC4" w:rsidRPr="00022EC4" w:rsidRDefault="00022EC4" w:rsidP="00022EC4">
      <w:r w:rsidRPr="00022EC4">
        <w:t xml:space="preserve">В ходе выполнения работы я успешно освоил создание и настройку виртуальных машин, установив ОС </w:t>
      </w:r>
      <w:proofErr w:type="spellStart"/>
      <w:r w:rsidRPr="00022EC4">
        <w:t>Debian</w:t>
      </w:r>
      <w:proofErr w:type="spellEnd"/>
      <w:r w:rsidRPr="00022EC4">
        <w:t xml:space="preserve"> и развернув СУБД из OVA-образа. Я закрепил теоретические знания о виртуализации и получил практический опыт работы с СУБД в виртуальной среде, что полностью соответствует поставленным целям.</w:t>
      </w:r>
    </w:p>
    <w:p w14:paraId="3B38B515" w14:textId="77777777" w:rsidR="00C807CB" w:rsidRDefault="00595D0D" w:rsidP="00C807CB">
      <w:pPr>
        <w:pStyle w:val="1"/>
      </w:pPr>
      <w:bookmarkStart w:id="3" w:name="_Toc208150441"/>
      <w:r>
        <w:lastRenderedPageBreak/>
        <w:t>ОТВЕТЫ НА ВОПРОСЫ К ПРАКТИЧЕСКОЙ РАБОТЕ</w:t>
      </w:r>
      <w:bookmarkEnd w:id="3"/>
    </w:p>
    <w:p w14:paraId="06C135A4" w14:textId="52734CC1" w:rsidR="00022EC4" w:rsidRDefault="00022EC4" w:rsidP="00022EC4">
      <w:pPr>
        <w:pStyle w:val="2"/>
      </w:pPr>
      <w:bookmarkStart w:id="4" w:name="_Toc208150442"/>
      <w:r>
        <w:t>Что такое виртуализация?</w:t>
      </w:r>
      <w:bookmarkEnd w:id="4"/>
    </w:p>
    <w:p w14:paraId="1FA15676" w14:textId="3014E4FF" w:rsidR="00022EC4" w:rsidRDefault="00022EC4" w:rsidP="00022EC4">
      <w:r>
        <w:t>Виртуализация — это процесс создания изолированной виртуальной среды, которая имитирует реальное компьютерное оборудование, что позволяет запускать на одном физическом компьютере несколько операционных систем и приложений.</w:t>
      </w:r>
    </w:p>
    <w:p w14:paraId="0B7EAB70" w14:textId="288C4BFF" w:rsidR="00022EC4" w:rsidRDefault="00022EC4" w:rsidP="00022EC4">
      <w:pPr>
        <w:pStyle w:val="2"/>
      </w:pPr>
      <w:bookmarkStart w:id="5" w:name="_Toc208150443"/>
      <w:r>
        <w:t>Опишите проблемы, которые решает виртуализация.</w:t>
      </w:r>
      <w:bookmarkEnd w:id="5"/>
    </w:p>
    <w:p w14:paraId="41352127" w14:textId="77E48452" w:rsidR="00022EC4" w:rsidRDefault="00022EC4" w:rsidP="00022EC4">
      <w:r>
        <w:t>Виртуализация решает проблемы совместимости программного обеспечения, позволяя запускать приложения в нужной среде; обеспечивает безопасность, создавая изолированные «песочницы» для исполнения программ; и повышает эффективность использования оборудования, позволяя запускать несколько ОС на одной машине, что полезно для тестирования, эмуляции и создания облачных инфраструктур.</w:t>
      </w:r>
    </w:p>
    <w:p w14:paraId="2E45B4A1" w14:textId="73E3D090" w:rsidR="00022EC4" w:rsidRDefault="00022EC4" w:rsidP="00022EC4">
      <w:pPr>
        <w:pStyle w:val="2"/>
      </w:pPr>
      <w:bookmarkStart w:id="6" w:name="_Toc208150444"/>
      <w:r>
        <w:t>Что такое виртуальная машина?</w:t>
      </w:r>
      <w:bookmarkEnd w:id="6"/>
    </w:p>
    <w:p w14:paraId="07DE753F" w14:textId="14B530A8" w:rsidR="00022EC4" w:rsidRDefault="00022EC4" w:rsidP="00022EC4">
      <w:r>
        <w:t>Виртуальная машина (ВМ) — это изолированная программная среда, которая эмулирует аппаратные ресурсы реального компьютера (процессор, память, диск) и позволяет запускать в себе гостевую операционную систему и приложения, не влияя на основную (материнскую) ОС.</w:t>
      </w:r>
    </w:p>
    <w:p w14:paraId="7C44B5D8" w14:textId="48C47FFC" w:rsidR="00022EC4" w:rsidRDefault="00022EC4" w:rsidP="00022EC4">
      <w:pPr>
        <w:pStyle w:val="2"/>
      </w:pPr>
      <w:bookmarkStart w:id="7" w:name="_Toc208150445"/>
      <w:r>
        <w:lastRenderedPageBreak/>
        <w:t>Назовите задачи, в которых используются виртуальные машины.</w:t>
      </w:r>
      <w:bookmarkEnd w:id="7"/>
    </w:p>
    <w:p w14:paraId="0BB60BFE" w14:textId="0618620B" w:rsidR="00022EC4" w:rsidRDefault="00022EC4" w:rsidP="00022EC4">
      <w:r>
        <w:t>Виртуальные машины используются для:</w:t>
      </w:r>
    </w:p>
    <w:p w14:paraId="53D08374" w14:textId="7075FEA2" w:rsidR="00022EC4" w:rsidRDefault="00022EC4" w:rsidP="00022EC4">
      <w:pPr>
        <w:pStyle w:val="af"/>
        <w:numPr>
          <w:ilvl w:val="0"/>
          <w:numId w:val="13"/>
        </w:numPr>
        <w:ind w:left="1276" w:hanging="567"/>
      </w:pPr>
      <w:r>
        <w:t>Тестирования ПО и новых версий ОС.</w:t>
      </w:r>
    </w:p>
    <w:p w14:paraId="7096DF3F" w14:textId="79B6875B" w:rsidR="00022EC4" w:rsidRDefault="00022EC4" w:rsidP="00022EC4">
      <w:pPr>
        <w:pStyle w:val="af"/>
        <w:numPr>
          <w:ilvl w:val="0"/>
          <w:numId w:val="13"/>
        </w:numPr>
        <w:ind w:left="1276" w:hanging="567"/>
      </w:pPr>
      <w:r>
        <w:t>Запуска приложений в совместимой среде.</w:t>
      </w:r>
    </w:p>
    <w:p w14:paraId="6F778643" w14:textId="6A73ADA9" w:rsidR="00022EC4" w:rsidRDefault="00022EC4" w:rsidP="00022EC4">
      <w:pPr>
        <w:pStyle w:val="af"/>
        <w:numPr>
          <w:ilvl w:val="0"/>
          <w:numId w:val="13"/>
        </w:numPr>
        <w:ind w:left="1276" w:hanging="567"/>
      </w:pPr>
      <w:r>
        <w:t>Создания безопасных «песочниц».</w:t>
      </w:r>
    </w:p>
    <w:p w14:paraId="188677E8" w14:textId="72DA131E" w:rsidR="00022EC4" w:rsidRDefault="00022EC4" w:rsidP="00022EC4">
      <w:pPr>
        <w:pStyle w:val="af"/>
        <w:numPr>
          <w:ilvl w:val="0"/>
          <w:numId w:val="13"/>
        </w:numPr>
        <w:ind w:left="1276" w:hanging="567"/>
      </w:pPr>
      <w:r>
        <w:t>Эмуляции различных устройств и архитектур.</w:t>
      </w:r>
    </w:p>
    <w:p w14:paraId="599A15F7" w14:textId="331C673A" w:rsidR="00022EC4" w:rsidRDefault="00022EC4" w:rsidP="00022EC4">
      <w:pPr>
        <w:pStyle w:val="af"/>
        <w:numPr>
          <w:ilvl w:val="0"/>
          <w:numId w:val="13"/>
        </w:numPr>
        <w:ind w:left="1276" w:hanging="567"/>
      </w:pPr>
      <w:r>
        <w:t>Создания резервных копий операционных систем.</w:t>
      </w:r>
    </w:p>
    <w:p w14:paraId="28F9BF2E" w14:textId="140DDD64" w:rsidR="00022EC4" w:rsidRDefault="00022EC4" w:rsidP="00022EC4">
      <w:pPr>
        <w:pStyle w:val="af"/>
        <w:numPr>
          <w:ilvl w:val="0"/>
          <w:numId w:val="13"/>
        </w:numPr>
        <w:ind w:left="1276" w:hanging="567"/>
      </w:pPr>
      <w:r>
        <w:t>Запуска приложений одной ОС на другой (например, Windows на Mac OS).</w:t>
      </w:r>
    </w:p>
    <w:p w14:paraId="6AED1A50" w14:textId="63B0E353" w:rsidR="00022EC4" w:rsidRDefault="00022EC4" w:rsidP="00022EC4">
      <w:pPr>
        <w:pStyle w:val="af"/>
        <w:numPr>
          <w:ilvl w:val="0"/>
          <w:numId w:val="13"/>
        </w:numPr>
        <w:ind w:left="1276" w:hanging="567"/>
      </w:pPr>
      <w:r>
        <w:t>Построения облачной инфраструктуры (</w:t>
      </w:r>
      <w:proofErr w:type="spellStart"/>
      <w:r>
        <w:t>IaaS</w:t>
      </w:r>
      <w:proofErr w:type="spellEnd"/>
      <w:r>
        <w:t>).</w:t>
      </w:r>
    </w:p>
    <w:p w14:paraId="25175172" w14:textId="47E337CE" w:rsidR="00022EC4" w:rsidRDefault="00022EC4" w:rsidP="00022EC4">
      <w:pPr>
        <w:pStyle w:val="2"/>
      </w:pPr>
      <w:bookmarkStart w:id="8" w:name="_Toc208150446"/>
      <w:r>
        <w:t xml:space="preserve">Опишите возможности программы VMware </w:t>
      </w:r>
      <w:proofErr w:type="spellStart"/>
      <w:r>
        <w:t>Workstation</w:t>
      </w:r>
      <w:proofErr w:type="spellEnd"/>
      <w:r>
        <w:t>.</w:t>
      </w:r>
      <w:bookmarkEnd w:id="8"/>
    </w:p>
    <w:p w14:paraId="28A65CA7" w14:textId="72F310EE" w:rsidR="00022EC4" w:rsidRDefault="00022EC4" w:rsidP="00022EC4">
      <w:r>
        <w:t xml:space="preserve">VMware </w:t>
      </w:r>
      <w:proofErr w:type="spellStart"/>
      <w:r>
        <w:t>Workstation</w:t>
      </w:r>
      <w:proofErr w:type="spellEnd"/>
      <w:r>
        <w:t xml:space="preserve"> — это программа для одновременного создания и запуска нескольких виртуальных машин на платформе x86. Она позволяет запускать в каждой ВМ свою гостевую ОС, полностью поддерживает 32- и 64-битные системы, а также стандартные сетевые интерфейсы.</w:t>
      </w:r>
    </w:p>
    <w:p w14:paraId="113D411F" w14:textId="77777777" w:rsidR="00022EC4" w:rsidRDefault="00022EC4" w:rsidP="00022EC4"/>
    <w:p w14:paraId="45A0B990" w14:textId="78A06D54" w:rsidR="00022EC4" w:rsidRDefault="00022EC4" w:rsidP="00022EC4">
      <w:pPr>
        <w:pStyle w:val="2"/>
      </w:pPr>
      <w:bookmarkStart w:id="9" w:name="_Toc208150447"/>
      <w:r>
        <w:t>Определите Гостевую и Материнскую ОС.</w:t>
      </w:r>
      <w:bookmarkEnd w:id="9"/>
    </w:p>
    <w:p w14:paraId="6EEB129D" w14:textId="548D2D69" w:rsidR="00022EC4" w:rsidRDefault="00022EC4" w:rsidP="00022EC4">
      <w:r>
        <w:t xml:space="preserve">Материнская ОС (Host OS) — это основная операционная система, установленная непосредственно на физическом компьютере. </w:t>
      </w:r>
    </w:p>
    <w:p w14:paraId="6F7D59BD" w14:textId="4713E8FD" w:rsidR="00022EC4" w:rsidRDefault="00022EC4" w:rsidP="00022EC4">
      <w:r>
        <w:t>Гостевая ОС (</w:t>
      </w:r>
      <w:proofErr w:type="spellStart"/>
      <w:r>
        <w:t>Guest</w:t>
      </w:r>
      <w:proofErr w:type="spellEnd"/>
      <w:r>
        <w:t xml:space="preserve"> OS) — это операционная система, которая устанавливается и работает внутри виртуальной машины.</w:t>
      </w:r>
    </w:p>
    <w:p w14:paraId="36E89D00" w14:textId="765AED15" w:rsidR="00022EC4" w:rsidRDefault="00022EC4" w:rsidP="00022EC4">
      <w:pPr>
        <w:pStyle w:val="2"/>
      </w:pPr>
      <w:bookmarkStart w:id="10" w:name="_Toc208150448"/>
      <w:r>
        <w:lastRenderedPageBreak/>
        <w:t>Отличия Гостевой и Материнской ОС</w:t>
      </w:r>
      <w:bookmarkEnd w:id="10"/>
    </w:p>
    <w:p w14:paraId="4F7547FD" w14:textId="61DE1590" w:rsidR="00022EC4" w:rsidRDefault="00022EC4" w:rsidP="00022EC4">
      <w:r>
        <w:t xml:space="preserve">Основное отличие в том, что Материнская ОС имеет прямой доступ к аппаратному обеспечению компьютера. Гостевая ОС, в свою очередь, работает на </w:t>
      </w:r>
      <w:proofErr w:type="spellStart"/>
      <w:r>
        <w:t>виртуализированном</w:t>
      </w:r>
      <w:proofErr w:type="spellEnd"/>
      <w:r>
        <w:t xml:space="preserve"> (эмулируемом) оборудовании внутри виртуальной машины и изолирована от основной системы.</w:t>
      </w:r>
    </w:p>
    <w:p w14:paraId="776DE906" w14:textId="584DE1E0" w:rsidR="00022EC4" w:rsidRDefault="00022EC4" w:rsidP="00022EC4">
      <w:pPr>
        <w:pStyle w:val="2"/>
      </w:pPr>
      <w:bookmarkStart w:id="11" w:name="_Toc208150449"/>
      <w:r>
        <w:rPr>
          <w:lang w:val="en-US"/>
        </w:rPr>
        <w:t>S</w:t>
      </w:r>
      <w:proofErr w:type="spellStart"/>
      <w:r>
        <w:t>napShot</w:t>
      </w:r>
      <w:proofErr w:type="spellEnd"/>
      <w:r>
        <w:t>. Что такое, для чего используется?</w:t>
      </w:r>
      <w:bookmarkEnd w:id="11"/>
    </w:p>
    <w:p w14:paraId="3CCBAC52" w14:textId="0E20B64E" w:rsidR="00022EC4" w:rsidRDefault="00022EC4" w:rsidP="00022EC4">
      <w:proofErr w:type="spellStart"/>
      <w:r>
        <w:t>SnapShot</w:t>
      </w:r>
      <w:proofErr w:type="spellEnd"/>
      <w:r>
        <w:t xml:space="preserve"> (снимок) — это технология, позволяющая сохранить текущее состояние виртуальной машины или файловой системы. Используется для возможности быстрого возврата системы в это сохраненное работоспособное состояние в случае сбоя или неудачных изменений.</w:t>
      </w:r>
    </w:p>
    <w:p w14:paraId="1A9B6978" w14:textId="48326500" w:rsidR="00022EC4" w:rsidRDefault="00022EC4" w:rsidP="00022EC4">
      <w:pPr>
        <w:pStyle w:val="2"/>
      </w:pPr>
      <w:bookmarkStart w:id="12" w:name="_Toc208150450"/>
      <w:r>
        <w:t>Опишите Формат OVA</w:t>
      </w:r>
      <w:bookmarkEnd w:id="12"/>
    </w:p>
    <w:p w14:paraId="79E4D1C7" w14:textId="19A45BCA" w:rsidR="00022EC4" w:rsidRDefault="00022EC4" w:rsidP="00022EC4">
      <w:r>
        <w:t xml:space="preserve">OVA (Open Virtual </w:t>
      </w:r>
      <w:proofErr w:type="spellStart"/>
      <w:r>
        <w:t>Appliance</w:t>
      </w:r>
      <w:proofErr w:type="spellEnd"/>
      <w:r>
        <w:t>) — это универсальный формат файла, который используется для хранения данных и конфигурации виртуальной машины. Он позволяет легко переносить ВМ между различными программами для виртуализации.</w:t>
      </w:r>
    </w:p>
    <w:p w14:paraId="66734105" w14:textId="5FCCD4F4" w:rsidR="00022EC4" w:rsidRDefault="00022EC4" w:rsidP="00022EC4">
      <w:pPr>
        <w:pStyle w:val="2"/>
      </w:pPr>
      <w:bookmarkStart w:id="13" w:name="_Toc208150451"/>
      <w:r>
        <w:t>Опишите Формат VMX</w:t>
      </w:r>
      <w:bookmarkEnd w:id="13"/>
    </w:p>
    <w:p w14:paraId="1FDE22DB" w14:textId="3A6C823B" w:rsidR="00022EC4" w:rsidRDefault="00022EC4" w:rsidP="00022EC4">
      <w:r>
        <w:t xml:space="preserve">VMX — это текстовый файл конфигурации, который используется программами виртуализации VMware. В нем хранятся все настройки конкретной </w:t>
      </w:r>
      <w:r>
        <w:lastRenderedPageBreak/>
        <w:t>виртуальной машины: параметры оперативной памяти, процессора, жесткого диска и другие.</w:t>
      </w:r>
    </w:p>
    <w:p w14:paraId="1E5F7360" w14:textId="23121D0A" w:rsidR="00022EC4" w:rsidRDefault="00022EC4" w:rsidP="00022EC4">
      <w:pPr>
        <w:pStyle w:val="2"/>
      </w:pPr>
      <w:bookmarkStart w:id="14" w:name="_Toc208150452"/>
      <w:r>
        <w:t>Опишите Формат ISO</w:t>
      </w:r>
      <w:bookmarkEnd w:id="14"/>
    </w:p>
    <w:p w14:paraId="3ECF85B3" w14:textId="4ED9F088" w:rsidR="00022EC4" w:rsidRPr="00022EC4" w:rsidRDefault="00022EC4" w:rsidP="00022EC4">
      <w:r>
        <w:t>ISO — это стандарт, описывающий файловую систему для оптических дисков (CD-ROM). На практике ISO-файл является цифровым образом (копией) такого диска, который используется для установки операционных систем или программ без необходимости иметь физический диск.</w:t>
      </w:r>
    </w:p>
    <w:p w14:paraId="0987B263" w14:textId="77777777" w:rsidR="00C807CB" w:rsidRDefault="00595D0D" w:rsidP="00595D0D">
      <w:pPr>
        <w:pStyle w:val="1"/>
        <w:rPr>
          <w:lang w:val="en-US"/>
        </w:rPr>
      </w:pPr>
      <w:bookmarkStart w:id="15" w:name="_Toc208150453"/>
      <w:r>
        <w:lastRenderedPageBreak/>
        <w:t>СПИСОК ИСПОЛЬЗОВАННОЙ ЛИТЕРАТУРЫ</w:t>
      </w:r>
      <w:bookmarkEnd w:id="15"/>
    </w:p>
    <w:p w14:paraId="6E1846B6" w14:textId="76B515EE" w:rsidR="007C64C4" w:rsidRPr="007C64C4" w:rsidRDefault="007C64C4" w:rsidP="007C64C4">
      <w:r w:rsidRPr="007C64C4">
        <w:t xml:space="preserve">1. Терминология. Виртуальные машины [Несколько компьютеров водном]. — </w:t>
      </w:r>
      <w:proofErr w:type="gramStart"/>
      <w:r w:rsidRPr="007C64C4">
        <w:t>Текст :</w:t>
      </w:r>
      <w:proofErr w:type="gramEnd"/>
      <w:r w:rsidRPr="007C64C4">
        <w:t xml:space="preserve"> электронный // </w:t>
      </w:r>
      <w:proofErr w:type="gramStart"/>
      <w:r w:rsidRPr="007C64C4">
        <w:rPr>
          <w:lang w:val="en-US"/>
        </w:rPr>
        <w:t>it</w:t>
      </w:r>
      <w:r w:rsidRPr="007C64C4">
        <w:t>.</w:t>
      </w:r>
      <w:proofErr w:type="spellStart"/>
      <w:r w:rsidRPr="007C64C4">
        <w:rPr>
          <w:lang w:val="en-US"/>
        </w:rPr>
        <w:t>wikireading</w:t>
      </w:r>
      <w:proofErr w:type="spellEnd"/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 xml:space="preserve"> :</w:t>
      </w:r>
      <w:proofErr w:type="gramEnd"/>
      <w:r w:rsidRPr="007C64C4">
        <w:t xml:space="preserve"> [сайт]. — </w:t>
      </w:r>
      <w:r w:rsidRPr="007C64C4">
        <w:rPr>
          <w:lang w:val="en-US"/>
        </w:rPr>
        <w:t>URL</w:t>
      </w:r>
      <w:r w:rsidRPr="007C64C4">
        <w:t>:</w:t>
      </w:r>
      <w:r w:rsidRPr="007C64C4">
        <w:t xml:space="preserve"> </w:t>
      </w:r>
      <w:r w:rsidRPr="007C64C4">
        <w:rPr>
          <w:lang w:val="en-US"/>
        </w:rPr>
        <w:t>https</w:t>
      </w:r>
      <w:r w:rsidRPr="007C64C4">
        <w:t>://</w:t>
      </w:r>
      <w:r w:rsidRPr="007C64C4">
        <w:rPr>
          <w:lang w:val="en-US"/>
        </w:rPr>
        <w:t>it</w:t>
      </w:r>
      <w:r w:rsidRPr="007C64C4">
        <w:t>.</w:t>
      </w:r>
      <w:proofErr w:type="spellStart"/>
      <w:r w:rsidRPr="007C64C4">
        <w:rPr>
          <w:lang w:val="en-US"/>
        </w:rPr>
        <w:t>wikireading</w:t>
      </w:r>
      <w:proofErr w:type="spellEnd"/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>/326</w:t>
      </w:r>
    </w:p>
    <w:p w14:paraId="2626A307" w14:textId="349B7077" w:rsidR="007C64C4" w:rsidRPr="007C64C4" w:rsidRDefault="007C64C4" w:rsidP="007C64C4">
      <w:r w:rsidRPr="007C64C4">
        <w:t xml:space="preserve">2. Миграция путем переноса файлов </w:t>
      </w:r>
      <w:r w:rsidRPr="007C64C4">
        <w:rPr>
          <w:lang w:val="en-US"/>
        </w:rPr>
        <w:t>ova</w:t>
      </w:r>
      <w:r w:rsidRPr="007C64C4">
        <w:t xml:space="preserve"> и </w:t>
      </w:r>
      <w:proofErr w:type="spellStart"/>
      <w:r w:rsidRPr="007C64C4">
        <w:rPr>
          <w:lang w:val="en-US"/>
        </w:rPr>
        <w:t>ovf</w:t>
      </w:r>
      <w:proofErr w:type="spellEnd"/>
      <w:r w:rsidRPr="007C64C4">
        <w:t>. Перемещение</w:t>
      </w:r>
      <w:r w:rsidRPr="007C64C4">
        <w:t xml:space="preserve"> </w:t>
      </w:r>
      <w:r w:rsidRPr="007C64C4">
        <w:t xml:space="preserve">виртуальной машины </w:t>
      </w:r>
      <w:r w:rsidRPr="007C64C4">
        <w:rPr>
          <w:lang w:val="en-US"/>
        </w:rPr>
        <w:t>VMware</w:t>
      </w:r>
      <w:r w:rsidRPr="007C64C4">
        <w:t xml:space="preserve">. </w:t>
      </w:r>
      <w:r w:rsidRPr="007C64C4">
        <w:rPr>
          <w:lang w:val="en-US"/>
        </w:rPr>
        <w:t>VMware</w:t>
      </w:r>
      <w:r w:rsidRPr="007C64C4">
        <w:t xml:space="preserve"> </w:t>
      </w:r>
      <w:r w:rsidRPr="007C64C4">
        <w:rPr>
          <w:lang w:val="en-US"/>
        </w:rPr>
        <w:t>OVF</w:t>
      </w:r>
      <w:r w:rsidRPr="007C64C4">
        <w:t xml:space="preserve"> </w:t>
      </w:r>
      <w:r w:rsidRPr="007C64C4">
        <w:rPr>
          <w:lang w:val="en-US"/>
        </w:rPr>
        <w:t>Tool</w:t>
      </w:r>
      <w:r w:rsidRPr="007C64C4">
        <w:t xml:space="preserve">. — </w:t>
      </w:r>
      <w:proofErr w:type="gramStart"/>
      <w:r w:rsidRPr="007C64C4">
        <w:t>Текст :</w:t>
      </w:r>
      <w:proofErr w:type="gramEnd"/>
      <w:r w:rsidRPr="007C64C4">
        <w:t xml:space="preserve"> </w:t>
      </w:r>
      <w:r w:rsidRPr="007C64C4">
        <w:t xml:space="preserve">электронный // </w:t>
      </w:r>
      <w:proofErr w:type="gramStart"/>
      <w:r w:rsidRPr="007C64C4">
        <w:rPr>
          <w:lang w:val="en-US"/>
        </w:rPr>
        <w:t>docs</w:t>
      </w:r>
      <w:r w:rsidRPr="007C64C4">
        <w:t>.</w:t>
      </w:r>
      <w:proofErr w:type="spellStart"/>
      <w:r w:rsidRPr="007C64C4">
        <w:rPr>
          <w:lang w:val="en-US"/>
        </w:rPr>
        <w:t>sbercloud</w:t>
      </w:r>
      <w:proofErr w:type="spellEnd"/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 xml:space="preserve"> :</w:t>
      </w:r>
      <w:proofErr w:type="gramEnd"/>
      <w:r w:rsidRPr="007C64C4">
        <w:t xml:space="preserve"> [сайт]. — </w:t>
      </w:r>
      <w:r w:rsidRPr="007C64C4">
        <w:rPr>
          <w:lang w:val="en-US"/>
        </w:rPr>
        <w:t>URL</w:t>
      </w:r>
      <w:r w:rsidRPr="007C64C4">
        <w:t>:</w:t>
      </w:r>
      <w:r w:rsidRPr="007C64C4">
        <w:t xml:space="preserve"> </w:t>
      </w:r>
      <w:r w:rsidRPr="007C64C4">
        <w:rPr>
          <w:lang w:val="en-US"/>
        </w:rPr>
        <w:t>https</w:t>
      </w:r>
      <w:r w:rsidRPr="007C64C4">
        <w:t>://</w:t>
      </w:r>
      <w:r w:rsidRPr="007C64C4">
        <w:rPr>
          <w:lang w:val="en-US"/>
        </w:rPr>
        <w:t>docs</w:t>
      </w:r>
      <w:r w:rsidRPr="007C64C4">
        <w:t>.</w:t>
      </w:r>
      <w:proofErr w:type="spellStart"/>
      <w:r w:rsidRPr="007C64C4">
        <w:rPr>
          <w:lang w:val="en-US"/>
        </w:rPr>
        <w:t>sbercloud</w:t>
      </w:r>
      <w:proofErr w:type="spellEnd"/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>/</w:t>
      </w:r>
      <w:r w:rsidRPr="007C64C4">
        <w:rPr>
          <w:lang w:val="en-US"/>
        </w:rPr>
        <w:t>migration</w:t>
      </w:r>
      <w:r w:rsidRPr="007C64C4">
        <w:t>-</w:t>
      </w:r>
      <w:r w:rsidRPr="007C64C4">
        <w:rPr>
          <w:lang w:val="en-US"/>
        </w:rPr>
        <w:t>enterprise</w:t>
      </w:r>
      <w:r w:rsidRPr="007C64C4">
        <w:t>/</w:t>
      </w:r>
      <w:r w:rsidRPr="007C64C4">
        <w:rPr>
          <w:lang w:val="en-US"/>
        </w:rPr>
        <w:t>ug</w:t>
      </w:r>
      <w:r w:rsidRPr="007C64C4">
        <w:t>/</w:t>
      </w:r>
      <w:r w:rsidRPr="007C64C4">
        <w:rPr>
          <w:lang w:val="en-US"/>
        </w:rPr>
        <w:t>topics</w:t>
      </w:r>
      <w:r w:rsidRPr="007C64C4">
        <w:t>/</w:t>
      </w:r>
      <w:r w:rsidRPr="007C64C4">
        <w:rPr>
          <w:lang w:val="en-US"/>
        </w:rPr>
        <w:t>moving</w:t>
      </w:r>
      <w:r w:rsidRPr="007C64C4">
        <w:t>-</w:t>
      </w:r>
      <w:proofErr w:type="spellStart"/>
      <w:r w:rsidRPr="007C64C4">
        <w:rPr>
          <w:lang w:val="en-US"/>
        </w:rPr>
        <w:t>vmvmware</w:t>
      </w:r>
      <w:proofErr w:type="spellEnd"/>
      <w:r w:rsidRPr="007C64C4">
        <w:t>__</w:t>
      </w:r>
      <w:proofErr w:type="spellStart"/>
      <w:r w:rsidRPr="007C64C4">
        <w:rPr>
          <w:lang w:val="en-US"/>
        </w:rPr>
        <w:t>ovf</w:t>
      </w:r>
      <w:proofErr w:type="spellEnd"/>
      <w:r w:rsidRPr="007C64C4">
        <w:t>-</w:t>
      </w:r>
      <w:r w:rsidRPr="007C64C4">
        <w:rPr>
          <w:lang w:val="en-US"/>
        </w:rPr>
        <w:t>tool</w:t>
      </w:r>
      <w:r w:rsidRPr="007C64C4">
        <w:t>.</w:t>
      </w:r>
      <w:r w:rsidRPr="007C64C4">
        <w:rPr>
          <w:lang w:val="en-US"/>
        </w:rPr>
        <w:t>html</w:t>
      </w:r>
    </w:p>
    <w:p w14:paraId="45D105A5" w14:textId="1507F8C8" w:rsidR="007C64C4" w:rsidRPr="007C64C4" w:rsidRDefault="007C64C4" w:rsidP="007C64C4">
      <w:r w:rsidRPr="007C64C4">
        <w:t>3. Что такое виртуальный сетевой адаптер и в каких случаях он может</w:t>
      </w:r>
      <w:r w:rsidRPr="007C64C4">
        <w:t xml:space="preserve"> </w:t>
      </w:r>
      <w:r w:rsidRPr="007C64C4">
        <w:t xml:space="preserve">пригодиться? — </w:t>
      </w:r>
      <w:proofErr w:type="gramStart"/>
      <w:r w:rsidRPr="007C64C4">
        <w:t>Текст :</w:t>
      </w:r>
      <w:proofErr w:type="gramEnd"/>
      <w:r w:rsidRPr="007C64C4">
        <w:t xml:space="preserve"> электронный // </w:t>
      </w:r>
      <w:proofErr w:type="spellStart"/>
      <w:proofErr w:type="gramStart"/>
      <w:r w:rsidRPr="007C64C4">
        <w:rPr>
          <w:lang w:val="en-US"/>
        </w:rPr>
        <w:t>pyatilistnik</w:t>
      </w:r>
      <w:proofErr w:type="spellEnd"/>
      <w:r w:rsidRPr="007C64C4">
        <w:t>.</w:t>
      </w:r>
      <w:r w:rsidRPr="007C64C4">
        <w:rPr>
          <w:lang w:val="en-US"/>
        </w:rPr>
        <w:t>org</w:t>
      </w:r>
      <w:r w:rsidRPr="007C64C4">
        <w:t xml:space="preserve"> :</w:t>
      </w:r>
      <w:proofErr w:type="gramEnd"/>
      <w:r w:rsidRPr="007C64C4">
        <w:t xml:space="preserve"> [сайт]. —</w:t>
      </w:r>
      <w:r w:rsidRPr="007C64C4">
        <w:t xml:space="preserve"> </w:t>
      </w:r>
      <w:r w:rsidRPr="007C64C4">
        <w:rPr>
          <w:lang w:val="en-US"/>
        </w:rPr>
        <w:t>URL</w:t>
      </w:r>
      <w:r w:rsidRPr="007C64C4">
        <w:t xml:space="preserve">: </w:t>
      </w:r>
      <w:r w:rsidRPr="007C64C4">
        <w:rPr>
          <w:lang w:val="en-US"/>
        </w:rPr>
        <w:t>http</w:t>
      </w:r>
      <w:r w:rsidRPr="007C64C4">
        <w:t>://</w:t>
      </w:r>
      <w:proofErr w:type="spellStart"/>
      <w:r w:rsidRPr="007C64C4">
        <w:rPr>
          <w:lang w:val="en-US"/>
        </w:rPr>
        <w:t>pyatilistnik</w:t>
      </w:r>
      <w:proofErr w:type="spellEnd"/>
      <w:r w:rsidRPr="007C64C4">
        <w:t>.</w:t>
      </w:r>
      <w:r w:rsidRPr="007C64C4">
        <w:rPr>
          <w:lang w:val="en-US"/>
        </w:rPr>
        <w:t>org</w:t>
      </w:r>
      <w:r w:rsidRPr="007C64C4">
        <w:t>/</w:t>
      </w:r>
      <w:r w:rsidRPr="007C64C4">
        <w:rPr>
          <w:lang w:val="en-US"/>
        </w:rPr>
        <w:t>what</w:t>
      </w:r>
      <w:r w:rsidRPr="007C64C4">
        <w:t>-</w:t>
      </w:r>
      <w:r w:rsidRPr="007C64C4">
        <w:rPr>
          <w:lang w:val="en-US"/>
        </w:rPr>
        <w:t>is</w:t>
      </w:r>
      <w:r w:rsidRPr="007C64C4">
        <w:t>-</w:t>
      </w:r>
      <w:r w:rsidRPr="007C64C4">
        <w:rPr>
          <w:lang w:val="en-US"/>
        </w:rPr>
        <w:t>a</w:t>
      </w:r>
      <w:r w:rsidRPr="007C64C4">
        <w:t>-</w:t>
      </w:r>
      <w:r w:rsidRPr="007C64C4">
        <w:rPr>
          <w:lang w:val="en-US"/>
        </w:rPr>
        <w:t>virtual</w:t>
      </w:r>
      <w:r w:rsidRPr="007C64C4">
        <w:t>-</w:t>
      </w:r>
      <w:r w:rsidRPr="007C64C4">
        <w:rPr>
          <w:lang w:val="en-US"/>
        </w:rPr>
        <w:t>network</w:t>
      </w:r>
      <w:r w:rsidRPr="007C64C4">
        <w:t>-</w:t>
      </w:r>
      <w:r w:rsidRPr="007C64C4">
        <w:rPr>
          <w:lang w:val="en-US"/>
        </w:rPr>
        <w:t>adapter</w:t>
      </w:r>
      <w:r w:rsidRPr="007C64C4">
        <w:t>/</w:t>
      </w:r>
    </w:p>
    <w:p w14:paraId="64B040FE" w14:textId="464C7C10" w:rsidR="007C64C4" w:rsidRPr="007C64C4" w:rsidRDefault="007C64C4" w:rsidP="007C64C4">
      <w:r w:rsidRPr="007C64C4">
        <w:t xml:space="preserve">4. Сетевое взаимодействие в </w:t>
      </w:r>
      <w:r w:rsidRPr="007C64C4">
        <w:rPr>
          <w:lang w:val="en-US"/>
        </w:rPr>
        <w:t>VMware</w:t>
      </w:r>
      <w:r w:rsidRPr="007C64C4">
        <w:t xml:space="preserve"> </w:t>
      </w:r>
      <w:r w:rsidRPr="007C64C4">
        <w:rPr>
          <w:lang w:val="en-US"/>
        </w:rPr>
        <w:t>Workstation</w:t>
      </w:r>
      <w:r w:rsidRPr="007C64C4">
        <w:t xml:space="preserve"> и </w:t>
      </w:r>
      <w:r w:rsidRPr="007C64C4">
        <w:rPr>
          <w:lang w:val="en-US"/>
        </w:rPr>
        <w:t>VMware</w:t>
      </w:r>
      <w:r w:rsidRPr="007C64C4">
        <w:t xml:space="preserve"> </w:t>
      </w:r>
      <w:r w:rsidRPr="007C64C4">
        <w:rPr>
          <w:lang w:val="en-US"/>
        </w:rPr>
        <w:t>Server</w:t>
      </w:r>
      <w:r w:rsidRPr="007C64C4">
        <w:t>. —</w:t>
      </w:r>
      <w:r w:rsidRPr="007C64C4">
        <w:t xml:space="preserve"> </w:t>
      </w:r>
      <w:proofErr w:type="gramStart"/>
      <w:r w:rsidRPr="007C64C4">
        <w:t>Текст :</w:t>
      </w:r>
      <w:proofErr w:type="gramEnd"/>
      <w:r w:rsidRPr="007C64C4">
        <w:t xml:space="preserve"> электронный // </w:t>
      </w:r>
      <w:proofErr w:type="gramStart"/>
      <w:r w:rsidRPr="007C64C4">
        <w:rPr>
          <w:lang w:val="en-US"/>
        </w:rPr>
        <w:t>www</w:t>
      </w:r>
      <w:r w:rsidRPr="007C64C4">
        <w:t>.</w:t>
      </w:r>
      <w:proofErr w:type="spellStart"/>
      <w:r w:rsidRPr="007C64C4">
        <w:rPr>
          <w:lang w:val="en-US"/>
        </w:rPr>
        <w:t>ixbt</w:t>
      </w:r>
      <w:proofErr w:type="spellEnd"/>
      <w:r w:rsidRPr="007C64C4">
        <w:t>.</w:t>
      </w:r>
      <w:r w:rsidRPr="007C64C4">
        <w:rPr>
          <w:lang w:val="en-US"/>
        </w:rPr>
        <w:t>com</w:t>
      </w:r>
      <w:r w:rsidRPr="007C64C4">
        <w:t xml:space="preserve"> :</w:t>
      </w:r>
      <w:proofErr w:type="gramEnd"/>
      <w:r w:rsidRPr="007C64C4">
        <w:t xml:space="preserve"> [сайт]. — </w:t>
      </w:r>
      <w:r w:rsidRPr="007C64C4">
        <w:rPr>
          <w:lang w:val="en-US"/>
        </w:rPr>
        <w:t>URL</w:t>
      </w:r>
      <w:r w:rsidRPr="007C64C4">
        <w:t>:</w:t>
      </w:r>
      <w:r w:rsidRPr="007C64C4">
        <w:t xml:space="preserve"> </w:t>
      </w:r>
      <w:r w:rsidRPr="007C64C4">
        <w:rPr>
          <w:lang w:val="en-US"/>
        </w:rPr>
        <w:t>https</w:t>
      </w:r>
      <w:r w:rsidRPr="007C64C4">
        <w:t>://</w:t>
      </w:r>
      <w:r w:rsidRPr="007C64C4">
        <w:rPr>
          <w:lang w:val="en-US"/>
        </w:rPr>
        <w:t>www</w:t>
      </w:r>
      <w:r w:rsidRPr="007C64C4">
        <w:t>.</w:t>
      </w:r>
      <w:proofErr w:type="spellStart"/>
      <w:r w:rsidRPr="007C64C4">
        <w:rPr>
          <w:lang w:val="en-US"/>
        </w:rPr>
        <w:t>ixbt</w:t>
      </w:r>
      <w:proofErr w:type="spellEnd"/>
      <w:r w:rsidRPr="007C64C4">
        <w:t>.</w:t>
      </w:r>
      <w:r w:rsidRPr="007C64C4">
        <w:rPr>
          <w:lang w:val="en-US"/>
        </w:rPr>
        <w:t>com</w:t>
      </w:r>
      <w:r w:rsidRPr="007C64C4">
        <w:t>/</w:t>
      </w:r>
      <w:r w:rsidRPr="007C64C4">
        <w:rPr>
          <w:lang w:val="en-US"/>
        </w:rPr>
        <w:t>cm</w:t>
      </w:r>
      <w:r w:rsidRPr="007C64C4">
        <w:t>/</w:t>
      </w:r>
      <w:r w:rsidRPr="007C64C4">
        <w:rPr>
          <w:lang w:val="en-US"/>
        </w:rPr>
        <w:t>virtualization</w:t>
      </w:r>
      <w:r w:rsidRPr="007C64C4">
        <w:t>-</w:t>
      </w:r>
      <w:proofErr w:type="spellStart"/>
      <w:r w:rsidRPr="007C64C4">
        <w:rPr>
          <w:lang w:val="en-US"/>
        </w:rPr>
        <w:t>vmware</w:t>
      </w:r>
      <w:proofErr w:type="spellEnd"/>
      <w:r w:rsidRPr="007C64C4">
        <w:t>-</w:t>
      </w:r>
      <w:r w:rsidRPr="007C64C4">
        <w:rPr>
          <w:lang w:val="en-US"/>
        </w:rPr>
        <w:t>network</w:t>
      </w:r>
      <w:r w:rsidRPr="007C64C4">
        <w:t>.</w:t>
      </w:r>
      <w:proofErr w:type="spellStart"/>
      <w:r w:rsidRPr="007C64C4">
        <w:rPr>
          <w:lang w:val="en-US"/>
        </w:rPr>
        <w:t>shtml</w:t>
      </w:r>
      <w:proofErr w:type="spellEnd"/>
    </w:p>
    <w:p w14:paraId="7AF0F50E" w14:textId="214D57A5" w:rsidR="007C64C4" w:rsidRPr="007C64C4" w:rsidRDefault="007C64C4" w:rsidP="007C64C4">
      <w:r w:rsidRPr="007C64C4">
        <w:t xml:space="preserve">5. </w:t>
      </w:r>
      <w:r w:rsidRPr="007C64C4">
        <w:rPr>
          <w:lang w:val="en-US"/>
        </w:rPr>
        <w:t>VMware</w:t>
      </w:r>
      <w:r w:rsidRPr="007C64C4">
        <w:t xml:space="preserve"> клонирование виртуальной машины без остановки. — Текст: электронный // </w:t>
      </w:r>
      <w:proofErr w:type="gramStart"/>
      <w:r w:rsidRPr="007C64C4">
        <w:rPr>
          <w:lang w:val="en-US"/>
        </w:rPr>
        <w:t>auto</w:t>
      </w:r>
      <w:r w:rsidRPr="007C64C4">
        <w:t>-</w:t>
      </w:r>
      <w:r w:rsidRPr="007C64C4">
        <w:rPr>
          <w:lang w:val="en-US"/>
        </w:rPr>
        <w:t>instructors</w:t>
      </w:r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 xml:space="preserve"> :</w:t>
      </w:r>
      <w:proofErr w:type="gramEnd"/>
      <w:r w:rsidRPr="007C64C4">
        <w:t xml:space="preserve"> [сайт]. — </w:t>
      </w:r>
      <w:r w:rsidRPr="007C64C4">
        <w:rPr>
          <w:lang w:val="en-US"/>
        </w:rPr>
        <w:t>URL</w:t>
      </w:r>
      <w:r w:rsidRPr="007C64C4">
        <w:t>:</w:t>
      </w:r>
      <w:r w:rsidRPr="007C64C4">
        <w:t xml:space="preserve"> </w:t>
      </w:r>
      <w:r w:rsidRPr="007C64C4">
        <w:rPr>
          <w:lang w:val="en-US"/>
        </w:rPr>
        <w:t>https</w:t>
      </w:r>
      <w:r w:rsidRPr="007C64C4">
        <w:t>://</w:t>
      </w:r>
      <w:proofErr w:type="spellStart"/>
      <w:r w:rsidRPr="007C64C4">
        <w:rPr>
          <w:lang w:val="en-US"/>
        </w:rPr>
        <w:t>autoinstructors</w:t>
      </w:r>
      <w:proofErr w:type="spellEnd"/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>/</w:t>
      </w:r>
      <w:r w:rsidRPr="007C64C4">
        <w:rPr>
          <w:lang w:val="en-US"/>
        </w:rPr>
        <w:t>articles</w:t>
      </w:r>
      <w:r w:rsidRPr="007C64C4">
        <w:t>/</w:t>
      </w:r>
      <w:proofErr w:type="spellStart"/>
      <w:r w:rsidRPr="007C64C4">
        <w:rPr>
          <w:lang w:val="en-US"/>
        </w:rPr>
        <w:t>vmware</w:t>
      </w:r>
      <w:proofErr w:type="spellEnd"/>
      <w:r w:rsidRPr="007C64C4">
        <w:t>-</w:t>
      </w:r>
      <w:proofErr w:type="spellStart"/>
      <w:r w:rsidRPr="007C64C4">
        <w:rPr>
          <w:lang w:val="en-US"/>
        </w:rPr>
        <w:t>klonirovanie</w:t>
      </w:r>
      <w:proofErr w:type="spellEnd"/>
      <w:r w:rsidRPr="007C64C4">
        <w:t>-</w:t>
      </w:r>
      <w:proofErr w:type="spellStart"/>
      <w:r w:rsidRPr="007C64C4">
        <w:rPr>
          <w:lang w:val="en-US"/>
        </w:rPr>
        <w:t>virtualnoy</w:t>
      </w:r>
      <w:proofErr w:type="spellEnd"/>
      <w:r w:rsidRPr="007C64C4">
        <w:t>-</w:t>
      </w:r>
      <w:proofErr w:type="spellStart"/>
      <w:r w:rsidRPr="007C64C4">
        <w:rPr>
          <w:lang w:val="en-US"/>
        </w:rPr>
        <w:t>mashiny</w:t>
      </w:r>
      <w:proofErr w:type="spellEnd"/>
      <w:r w:rsidRPr="007C64C4">
        <w:t>-</w:t>
      </w:r>
      <w:proofErr w:type="spellStart"/>
      <w:r w:rsidRPr="007C64C4">
        <w:rPr>
          <w:lang w:val="en-US"/>
        </w:rPr>
        <w:t>bezostanovki</w:t>
      </w:r>
      <w:proofErr w:type="spellEnd"/>
      <w:r w:rsidRPr="007C64C4">
        <w:t>/</w:t>
      </w:r>
    </w:p>
    <w:p w14:paraId="23D8F26D" w14:textId="06487CFA" w:rsidR="007C64C4" w:rsidRPr="007C64C4" w:rsidRDefault="007C64C4" w:rsidP="007C64C4">
      <w:r w:rsidRPr="007C64C4">
        <w:t xml:space="preserve">6. Виртуализация: шаблоны виртуальных </w:t>
      </w:r>
      <w:proofErr w:type="gramStart"/>
      <w:r w:rsidRPr="007C64C4">
        <w:t>машин..</w:t>
      </w:r>
      <w:proofErr w:type="gramEnd"/>
      <w:r w:rsidRPr="007C64C4">
        <w:t xml:space="preserve"> — </w:t>
      </w:r>
      <w:proofErr w:type="gramStart"/>
      <w:r w:rsidRPr="007C64C4">
        <w:t>Текст :</w:t>
      </w:r>
      <w:proofErr w:type="gramEnd"/>
      <w:r w:rsidRPr="007C64C4">
        <w:t xml:space="preserve"> </w:t>
      </w:r>
      <w:r w:rsidRPr="007C64C4">
        <w:t xml:space="preserve">электронный // </w:t>
      </w:r>
      <w:proofErr w:type="gramStart"/>
      <w:r w:rsidRPr="007C64C4">
        <w:rPr>
          <w:lang w:val="en-US"/>
        </w:rPr>
        <w:t>www</w:t>
      </w:r>
      <w:r w:rsidRPr="007C64C4">
        <w:t>.</w:t>
      </w:r>
      <w:proofErr w:type="spellStart"/>
      <w:r w:rsidRPr="007C64C4">
        <w:rPr>
          <w:lang w:val="en-US"/>
        </w:rPr>
        <w:t>vmgu</w:t>
      </w:r>
      <w:proofErr w:type="spellEnd"/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 xml:space="preserve"> :</w:t>
      </w:r>
      <w:proofErr w:type="gramEnd"/>
      <w:r w:rsidRPr="007C64C4">
        <w:t xml:space="preserve"> [сайт]. — </w:t>
      </w:r>
      <w:r w:rsidRPr="007C64C4">
        <w:rPr>
          <w:lang w:val="en-US"/>
        </w:rPr>
        <w:t>URL</w:t>
      </w:r>
      <w:r w:rsidRPr="007C64C4">
        <w:t>:</w:t>
      </w:r>
      <w:r w:rsidRPr="007C64C4">
        <w:t xml:space="preserve"> </w:t>
      </w:r>
      <w:r w:rsidRPr="007C64C4">
        <w:rPr>
          <w:lang w:val="en-US"/>
        </w:rPr>
        <w:t>https</w:t>
      </w:r>
      <w:r w:rsidRPr="007C64C4">
        <w:t>://</w:t>
      </w:r>
      <w:r w:rsidRPr="007C64C4">
        <w:rPr>
          <w:lang w:val="en-US"/>
        </w:rPr>
        <w:t>www</w:t>
      </w:r>
      <w:r w:rsidRPr="007C64C4">
        <w:t>.</w:t>
      </w:r>
      <w:proofErr w:type="spellStart"/>
      <w:r w:rsidRPr="007C64C4">
        <w:rPr>
          <w:lang w:val="en-US"/>
        </w:rPr>
        <w:t>vmgu</w:t>
      </w:r>
      <w:proofErr w:type="spellEnd"/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>/</w:t>
      </w:r>
      <w:r w:rsidRPr="007C64C4">
        <w:rPr>
          <w:lang w:val="en-US"/>
        </w:rPr>
        <w:t>articles</w:t>
      </w:r>
      <w:r w:rsidRPr="007C64C4">
        <w:t>/</w:t>
      </w:r>
      <w:proofErr w:type="spellStart"/>
      <w:r w:rsidRPr="007C64C4">
        <w:rPr>
          <w:lang w:val="en-US"/>
        </w:rPr>
        <w:t>Virtualizatsiya</w:t>
      </w:r>
      <w:proofErr w:type="spellEnd"/>
      <w:r w:rsidRPr="007C64C4">
        <w:t>-</w:t>
      </w:r>
      <w:proofErr w:type="spellStart"/>
      <w:r w:rsidRPr="007C64C4">
        <w:rPr>
          <w:lang w:val="en-US"/>
        </w:rPr>
        <w:t>shabloni</w:t>
      </w:r>
      <w:proofErr w:type="spellEnd"/>
      <w:r w:rsidRPr="007C64C4">
        <w:t>-</w:t>
      </w:r>
      <w:proofErr w:type="spellStart"/>
      <w:r w:rsidRPr="007C64C4">
        <w:rPr>
          <w:lang w:val="en-US"/>
        </w:rPr>
        <w:t>virtualnikh</w:t>
      </w:r>
      <w:proofErr w:type="spellEnd"/>
      <w:r w:rsidRPr="007C64C4">
        <w:t>-</w:t>
      </w:r>
      <w:proofErr w:type="spellStart"/>
      <w:r w:rsidRPr="007C64C4">
        <w:rPr>
          <w:lang w:val="en-US"/>
        </w:rPr>
        <w:t>mashin</w:t>
      </w:r>
      <w:proofErr w:type="spellEnd"/>
    </w:p>
    <w:p w14:paraId="5304F068" w14:textId="6384847B" w:rsidR="007C64C4" w:rsidRPr="007C64C4" w:rsidRDefault="007C64C4" w:rsidP="007C64C4">
      <w:r w:rsidRPr="007C64C4">
        <w:t xml:space="preserve">7. Преимущества виртуализации сети. — </w:t>
      </w:r>
      <w:proofErr w:type="gramStart"/>
      <w:r w:rsidRPr="007C64C4">
        <w:t>Текст :</w:t>
      </w:r>
      <w:proofErr w:type="gramEnd"/>
      <w:r w:rsidRPr="007C64C4">
        <w:t xml:space="preserve"> электронный //</w:t>
      </w:r>
      <w:r w:rsidRPr="007C64C4">
        <w:t xml:space="preserve"> </w:t>
      </w:r>
      <w:proofErr w:type="gramStart"/>
      <w:r w:rsidRPr="007C64C4">
        <w:rPr>
          <w:lang w:val="en-US"/>
        </w:rPr>
        <w:t>www</w:t>
      </w:r>
      <w:r w:rsidRPr="007C64C4">
        <w:t>.</w:t>
      </w:r>
      <w:proofErr w:type="spellStart"/>
      <w:r w:rsidRPr="007C64C4">
        <w:rPr>
          <w:lang w:val="en-US"/>
        </w:rPr>
        <w:t>azone</w:t>
      </w:r>
      <w:proofErr w:type="spellEnd"/>
      <w:r w:rsidRPr="007C64C4">
        <w:t>-</w:t>
      </w:r>
      <w:r w:rsidRPr="007C64C4">
        <w:rPr>
          <w:lang w:val="en-US"/>
        </w:rPr>
        <w:t>it</w:t>
      </w:r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 xml:space="preserve"> :</w:t>
      </w:r>
      <w:proofErr w:type="gramEnd"/>
      <w:r w:rsidRPr="007C64C4">
        <w:t xml:space="preserve"> [сайт]. — </w:t>
      </w:r>
      <w:r w:rsidRPr="007C64C4">
        <w:rPr>
          <w:lang w:val="en-US"/>
        </w:rPr>
        <w:t>URL</w:t>
      </w:r>
      <w:r w:rsidRPr="007C64C4">
        <w:t xml:space="preserve">: </w:t>
      </w:r>
      <w:r w:rsidRPr="007C64C4">
        <w:rPr>
          <w:lang w:val="en-US"/>
        </w:rPr>
        <w:t>https</w:t>
      </w:r>
      <w:r w:rsidRPr="007C64C4">
        <w:t>://</w:t>
      </w:r>
      <w:r w:rsidRPr="007C64C4">
        <w:rPr>
          <w:lang w:val="en-US"/>
        </w:rPr>
        <w:t>www</w:t>
      </w:r>
      <w:r w:rsidRPr="007C64C4">
        <w:t>.</w:t>
      </w:r>
      <w:proofErr w:type="spellStart"/>
      <w:r w:rsidRPr="007C64C4">
        <w:rPr>
          <w:lang w:val="en-US"/>
        </w:rPr>
        <w:t>azone</w:t>
      </w:r>
      <w:proofErr w:type="spellEnd"/>
      <w:r w:rsidRPr="007C64C4">
        <w:t>-</w:t>
      </w:r>
      <w:r w:rsidRPr="007C64C4">
        <w:rPr>
          <w:lang w:val="en-US"/>
        </w:rPr>
        <w:t>it</w:t>
      </w:r>
      <w:r w:rsidRPr="007C64C4">
        <w:t>.</w:t>
      </w:r>
      <w:proofErr w:type="spellStart"/>
      <w:r w:rsidRPr="007C64C4">
        <w:rPr>
          <w:lang w:val="en-US"/>
        </w:rPr>
        <w:t>ru</w:t>
      </w:r>
      <w:proofErr w:type="spellEnd"/>
      <w:r w:rsidRPr="007C64C4">
        <w:t>/</w:t>
      </w:r>
      <w:proofErr w:type="spellStart"/>
      <w:r w:rsidRPr="007C64C4">
        <w:rPr>
          <w:lang w:val="en-US"/>
        </w:rPr>
        <w:t>organizaciyait</w:t>
      </w:r>
      <w:proofErr w:type="spellEnd"/>
      <w:r w:rsidRPr="007C64C4">
        <w:t>-</w:t>
      </w:r>
      <w:proofErr w:type="spellStart"/>
      <w:r w:rsidRPr="007C64C4">
        <w:rPr>
          <w:lang w:val="en-US"/>
        </w:rPr>
        <w:t>infrastruktury</w:t>
      </w:r>
      <w:proofErr w:type="spellEnd"/>
      <w:r w:rsidRPr="007C64C4">
        <w:t>/</w:t>
      </w:r>
      <w:proofErr w:type="spellStart"/>
      <w:r w:rsidRPr="007C64C4">
        <w:rPr>
          <w:lang w:val="en-US"/>
        </w:rPr>
        <w:t>virtualizaciya</w:t>
      </w:r>
      <w:proofErr w:type="spellEnd"/>
      <w:r w:rsidRPr="007C64C4">
        <w:t>-</w:t>
      </w:r>
      <w:proofErr w:type="spellStart"/>
      <w:r w:rsidRPr="007C64C4">
        <w:rPr>
          <w:lang w:val="en-US"/>
        </w:rPr>
        <w:t>seti</w:t>
      </w:r>
      <w:proofErr w:type="spellEnd"/>
    </w:p>
    <w:sectPr w:rsidR="007C64C4" w:rsidRPr="007C64C4" w:rsidSect="00326D25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C6F0C" w14:textId="77777777" w:rsidR="0052384E" w:rsidRDefault="0052384E" w:rsidP="001C6AB8">
      <w:pPr>
        <w:spacing w:line="240" w:lineRule="auto"/>
      </w:pPr>
      <w:r>
        <w:separator/>
      </w:r>
    </w:p>
  </w:endnote>
  <w:endnote w:type="continuationSeparator" w:id="0">
    <w:p w14:paraId="2735C711" w14:textId="77777777" w:rsidR="0052384E" w:rsidRDefault="0052384E" w:rsidP="001C6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112E59E9" w14:textId="77777777" w:rsidR="001C6AB8" w:rsidRDefault="001C6AB8" w:rsidP="005D2A56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25C31" w14:textId="77777777" w:rsidR="0052384E" w:rsidRDefault="0052384E" w:rsidP="001C6AB8">
      <w:pPr>
        <w:spacing w:line="240" w:lineRule="auto"/>
      </w:pPr>
      <w:r>
        <w:separator/>
      </w:r>
    </w:p>
  </w:footnote>
  <w:footnote w:type="continuationSeparator" w:id="0">
    <w:p w14:paraId="0095301F" w14:textId="77777777" w:rsidR="0052384E" w:rsidRDefault="0052384E" w:rsidP="001C6A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24E35BFE"/>
    <w:multiLevelType w:val="multilevel"/>
    <w:tmpl w:val="4934B7DA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a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a0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1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D15EB2"/>
    <w:multiLevelType w:val="hybridMultilevel"/>
    <w:tmpl w:val="550631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3"/>
  </w:num>
  <w:num w:numId="2" w16cid:durableId="1345088322">
    <w:abstractNumId w:val="1"/>
  </w:num>
  <w:num w:numId="3" w16cid:durableId="1581132145">
    <w:abstractNumId w:val="9"/>
  </w:num>
  <w:num w:numId="4" w16cid:durableId="1426881847">
    <w:abstractNumId w:val="4"/>
  </w:num>
  <w:num w:numId="5" w16cid:durableId="1529294893">
    <w:abstractNumId w:val="7"/>
  </w:num>
  <w:num w:numId="6" w16cid:durableId="1007949964">
    <w:abstractNumId w:val="8"/>
  </w:num>
  <w:num w:numId="7" w16cid:durableId="2871316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2"/>
  </w:num>
  <w:num w:numId="9" w16cid:durableId="23291384">
    <w:abstractNumId w:val="0"/>
  </w:num>
  <w:num w:numId="10" w16cid:durableId="432674944">
    <w:abstractNumId w:val="6"/>
  </w:num>
  <w:num w:numId="11" w16cid:durableId="1136752633">
    <w:abstractNumId w:val="2"/>
  </w:num>
  <w:num w:numId="12" w16cid:durableId="1048647118">
    <w:abstractNumId w:val="2"/>
  </w:num>
  <w:num w:numId="13" w16cid:durableId="1527600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C4"/>
    <w:rsid w:val="00022EC4"/>
    <w:rsid w:val="00056477"/>
    <w:rsid w:val="001814A6"/>
    <w:rsid w:val="001827CC"/>
    <w:rsid w:val="00184355"/>
    <w:rsid w:val="001848CF"/>
    <w:rsid w:val="001C6AB8"/>
    <w:rsid w:val="001F7695"/>
    <w:rsid w:val="00326D25"/>
    <w:rsid w:val="00396C9A"/>
    <w:rsid w:val="004338BD"/>
    <w:rsid w:val="004C769D"/>
    <w:rsid w:val="004F4796"/>
    <w:rsid w:val="0052384E"/>
    <w:rsid w:val="00595D0D"/>
    <w:rsid w:val="005A58DE"/>
    <w:rsid w:val="005D2A56"/>
    <w:rsid w:val="00621D02"/>
    <w:rsid w:val="006511BD"/>
    <w:rsid w:val="006D746C"/>
    <w:rsid w:val="0075705A"/>
    <w:rsid w:val="007B058C"/>
    <w:rsid w:val="007C64C4"/>
    <w:rsid w:val="008E5A80"/>
    <w:rsid w:val="009E3DC2"/>
    <w:rsid w:val="00A379F5"/>
    <w:rsid w:val="00A511B9"/>
    <w:rsid w:val="00A80784"/>
    <w:rsid w:val="00B25006"/>
    <w:rsid w:val="00BD5D74"/>
    <w:rsid w:val="00BE4672"/>
    <w:rsid w:val="00BF7127"/>
    <w:rsid w:val="00C807CB"/>
    <w:rsid w:val="00C83F6B"/>
    <w:rsid w:val="00DA7439"/>
    <w:rsid w:val="00DB041F"/>
    <w:rsid w:val="00F55475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8C0771"/>
  <w15:chartTrackingRefBased/>
  <w15:docId w15:val="{0852D72A-33EF-4523-AD1C-783E76EE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2">
    <w:name w:val="heading 2"/>
    <w:next w:val="a2"/>
    <w:link w:val="20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next w:val="a2"/>
    <w:link w:val="30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a6">
    <w:name w:val="Title"/>
    <w:aliases w:val="Заголовок3"/>
    <w:basedOn w:val="2"/>
    <w:next w:val="a2"/>
    <w:link w:val="a7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a7">
    <w:name w:val="Заголовок Знак"/>
    <w:aliases w:val="Заголовок3 Знак"/>
    <w:basedOn w:val="a3"/>
    <w:link w:val="a6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30">
    <w:name w:val="Заголовок 3 Знак"/>
    <w:basedOn w:val="a3"/>
    <w:link w:val="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8">
    <w:name w:val="Содержание"/>
    <w:next w:val="a2"/>
    <w:link w:val="a9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aa">
    <w:name w:val="TOC Heading"/>
    <w:basedOn w:val="1"/>
    <w:next w:val="a2"/>
    <w:link w:val="ab"/>
    <w:uiPriority w:val="39"/>
    <w:unhideWhenUsed/>
    <w:qFormat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a9">
    <w:name w:val="Содержание Знак"/>
    <w:basedOn w:val="10"/>
    <w:link w:val="a8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11">
    <w:name w:val="toc 1"/>
    <w:basedOn w:val="a2"/>
    <w:next w:val="a2"/>
    <w:autoRedefine/>
    <w:uiPriority w:val="39"/>
    <w:unhideWhenUsed/>
    <w:rsid w:val="00A511B9"/>
    <w:pPr>
      <w:spacing w:after="100"/>
    </w:pPr>
  </w:style>
  <w:style w:type="paragraph" w:styleId="21">
    <w:name w:val="toc 2"/>
    <w:basedOn w:val="a2"/>
    <w:next w:val="a2"/>
    <w:autoRedefine/>
    <w:uiPriority w:val="39"/>
    <w:unhideWhenUsed/>
    <w:rsid w:val="00A511B9"/>
    <w:pPr>
      <w:spacing w:after="100"/>
      <w:ind w:left="220"/>
    </w:pPr>
  </w:style>
  <w:style w:type="paragraph" w:styleId="31">
    <w:name w:val="toc 3"/>
    <w:basedOn w:val="a2"/>
    <w:next w:val="a2"/>
    <w:autoRedefine/>
    <w:uiPriority w:val="39"/>
    <w:unhideWhenUsed/>
    <w:rsid w:val="00A511B9"/>
    <w:pPr>
      <w:spacing w:after="100"/>
      <w:ind w:left="440"/>
    </w:pPr>
  </w:style>
  <w:style w:type="character" w:styleId="ac">
    <w:name w:val="Hyperlink"/>
    <w:basedOn w:val="a3"/>
    <w:uiPriority w:val="99"/>
    <w:unhideWhenUsed/>
    <w:rsid w:val="00A511B9"/>
    <w:rPr>
      <w:color w:val="0563C1" w:themeColor="hyperlink"/>
      <w:u w:val="single"/>
    </w:rPr>
  </w:style>
  <w:style w:type="paragraph" w:customStyle="1" w:styleId="ad">
    <w:name w:val="Содержание слово"/>
    <w:link w:val="ae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af">
    <w:name w:val="List Paragraph"/>
    <w:basedOn w:val="a2"/>
    <w:uiPriority w:val="34"/>
    <w:qFormat/>
    <w:rsid w:val="00396C9A"/>
    <w:pPr>
      <w:ind w:left="720"/>
      <w:contextualSpacing/>
    </w:pPr>
  </w:style>
  <w:style w:type="character" w:customStyle="1" w:styleId="ab">
    <w:name w:val="Заголовок оглавления Знак"/>
    <w:basedOn w:val="10"/>
    <w:link w:val="aa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ae">
    <w:name w:val="Содержание слово Знак"/>
    <w:basedOn w:val="ab"/>
    <w:link w:val="ad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af0">
    <w:name w:val="header"/>
    <w:basedOn w:val="a2"/>
    <w:link w:val="af1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af2">
    <w:name w:val="footer"/>
    <w:basedOn w:val="a2"/>
    <w:link w:val="af3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3"/>
    <w:link w:val="af2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af4">
    <w:name w:val="Table Grid"/>
    <w:basedOn w:val="a4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Табличная подпись"/>
    <w:basedOn w:val="a2"/>
    <w:next w:val="af5"/>
    <w:link w:val="af6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af5">
    <w:name w:val="Таблица"/>
    <w:basedOn w:val="a2"/>
    <w:link w:val="af7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af6">
    <w:name w:val="Табличная подпись Знак"/>
    <w:basedOn w:val="a3"/>
    <w:link w:val="a0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a">
    <w:name w:val="Подпись к рисунку"/>
    <w:basedOn w:val="a2"/>
    <w:next w:val="a2"/>
    <w:link w:val="af8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af7">
    <w:name w:val="Таблица Знак"/>
    <w:basedOn w:val="a3"/>
    <w:link w:val="af5"/>
    <w:rsid w:val="00BE4672"/>
    <w:rPr>
      <w:rFonts w:ascii="Times New Roman" w:hAnsi="Times New Roman" w:cs="Times New Roman"/>
      <w:sz w:val="24"/>
      <w:szCs w:val="24"/>
    </w:rPr>
  </w:style>
  <w:style w:type="character" w:customStyle="1" w:styleId="af8">
    <w:name w:val="Подпись к рисунку Знак"/>
    <w:basedOn w:val="a3"/>
    <w:link w:val="a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a1">
    <w:name w:val="Листинг подпись"/>
    <w:basedOn w:val="a0"/>
    <w:next w:val="af9"/>
    <w:link w:val="afa"/>
    <w:qFormat/>
    <w:rsid w:val="00184355"/>
    <w:pPr>
      <w:numPr>
        <w:ilvl w:val="5"/>
      </w:numPr>
    </w:pPr>
  </w:style>
  <w:style w:type="character" w:customStyle="1" w:styleId="afa">
    <w:name w:val="Листинг подпись Знак"/>
    <w:basedOn w:val="af6"/>
    <w:link w:val="a1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afb">
    <w:name w:val="No Spacing"/>
    <w:link w:val="afc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af9">
    <w:name w:val="Код"/>
    <w:basedOn w:val="afb"/>
    <w:link w:val="afd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afc">
    <w:name w:val="Без интервала Знак"/>
    <w:basedOn w:val="a3"/>
    <w:link w:val="afb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afd">
    <w:name w:val="Код Знак"/>
    <w:basedOn w:val="afc"/>
    <w:link w:val="af9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afe">
    <w:name w:val="Рисунок"/>
    <w:basedOn w:val="a2"/>
    <w:next w:val="a"/>
    <w:link w:val="aff"/>
    <w:qFormat/>
    <w:rsid w:val="00184355"/>
    <w:pPr>
      <w:keepNext/>
      <w:ind w:firstLine="0"/>
      <w:jc w:val="center"/>
    </w:pPr>
  </w:style>
  <w:style w:type="character" w:customStyle="1" w:styleId="aff">
    <w:name w:val="Рисунок Знак"/>
    <w:basedOn w:val="a3"/>
    <w:link w:val="afe"/>
    <w:rsid w:val="00184355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8;&#1042;&#1050;&#1057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EDAE5-7C04-4B9F-934A-7D4E172D5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ТВКСП.dotx</Template>
  <TotalTime>17</TotalTime>
  <Pages>11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Gribkov</dc:creator>
  <cp:keywords/>
  <dc:description/>
  <cp:lastModifiedBy>Alexander Gribkov</cp:lastModifiedBy>
  <cp:revision>2</cp:revision>
  <cp:lastPrinted>2025-09-07T12:15:00Z</cp:lastPrinted>
  <dcterms:created xsi:type="dcterms:W3CDTF">2025-09-07T11:59:00Z</dcterms:created>
  <dcterms:modified xsi:type="dcterms:W3CDTF">2025-09-07T12:16:00Z</dcterms:modified>
</cp:coreProperties>
</file>
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3746E3" w:rsidRPr="00C807CB" w14:paraId="40278FCF" w14:textId="77777777" w:rsidTr="00D163CE">
        <w:trPr>
          <w:trHeight w:val="1689"/>
          <w:jc w:val="center"/>
        </w:trPr>
        <w:tc>
          <w:tcPr>
            <w:tcW w:w="8265" w:type="dxa"/>
            <w:hideMark/>
          </w:tcPr>
          <w:p w14:paraId="238F010A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338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09D0F20E" wp14:editId="2FE2C6AC">
                  <wp:extent cx="952500" cy="1066800"/>
                  <wp:effectExtent l="0" t="0" r="0" b="0"/>
                  <wp:docPr id="4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6E3" w:rsidRPr="00C807CB" w14:paraId="4213B74C" w14:textId="77777777" w:rsidTr="00D163CE">
        <w:trPr>
          <w:trHeight w:val="235"/>
          <w:jc w:val="center"/>
        </w:trPr>
        <w:tc>
          <w:tcPr>
            <w:tcW w:w="8265" w:type="dxa"/>
            <w:hideMark/>
          </w:tcPr>
          <w:p w14:paraId="48C4D45C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179" w:right="17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3746E3" w:rsidRPr="00C807CB" w14:paraId="30690704" w14:textId="77777777" w:rsidTr="00D163CE">
        <w:trPr>
          <w:trHeight w:val="1735"/>
          <w:jc w:val="center"/>
        </w:trPr>
        <w:tc>
          <w:tcPr>
            <w:tcW w:w="8265" w:type="dxa"/>
          </w:tcPr>
          <w:p w14:paraId="096BAB57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179" w:right="17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0298DC16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179" w:right="177"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3D3FE34D" w14:textId="77777777" w:rsidR="003746E3" w:rsidRPr="00C807CB" w:rsidRDefault="003746E3" w:rsidP="00D163CE">
            <w:pPr>
              <w:widowControl w:val="0"/>
              <w:suppressAutoHyphens/>
              <w:spacing w:before="4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56FFDA5D" w14:textId="77777777" w:rsidR="003746E3" w:rsidRPr="00C807CB" w:rsidRDefault="003746E3" w:rsidP="00D163CE">
            <w:pPr>
              <w:widowControl w:val="0"/>
              <w:suppressAutoHyphens/>
              <w:spacing w:before="1" w:line="240" w:lineRule="auto"/>
              <w:ind w:left="179" w:right="179" w:firstLine="0"/>
              <w:jc w:val="center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C807CB">
              <w:rPr>
                <w:rFonts w:eastAsia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3746E3" w:rsidRPr="00C807CB" w14:paraId="26FEC48C" w14:textId="77777777" w:rsidTr="00D163CE">
        <w:trPr>
          <w:trHeight w:val="575"/>
          <w:jc w:val="center"/>
        </w:trPr>
        <w:tc>
          <w:tcPr>
            <w:tcW w:w="8265" w:type="dxa"/>
          </w:tcPr>
          <w:p w14:paraId="483EE724" w14:textId="77777777" w:rsidR="003746E3" w:rsidRPr="00C807CB" w:rsidRDefault="003746E3" w:rsidP="00D163CE">
            <w:pPr>
              <w:widowControl w:val="0"/>
              <w:suppressAutoHyphens/>
              <w:spacing w:before="7" w:line="240" w:lineRule="auto"/>
              <w:ind w:firstLine="0"/>
              <w:jc w:val="left"/>
              <w:rPr>
                <w:rFonts w:eastAsia="Times New Roman"/>
                <w:sz w:val="25"/>
                <w:szCs w:val="25"/>
                <w:lang w:eastAsia="ru-RU"/>
              </w:rPr>
            </w:pPr>
          </w:p>
          <w:p w14:paraId="30361CE2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Институт информационных технологий (ИТ)</w:t>
            </w:r>
          </w:p>
        </w:tc>
      </w:tr>
      <w:tr w:rsidR="003746E3" w:rsidRPr="00C807CB" w14:paraId="6ACE21E8" w14:textId="77777777" w:rsidTr="00D163CE">
        <w:trPr>
          <w:trHeight w:val="270"/>
          <w:jc w:val="center"/>
        </w:trPr>
        <w:tc>
          <w:tcPr>
            <w:tcW w:w="8265" w:type="dxa"/>
            <w:hideMark/>
          </w:tcPr>
          <w:p w14:paraId="16C6FC6A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Кафедра инструментального и прикладного программного обеспечения</w:t>
            </w:r>
          </w:p>
        </w:tc>
      </w:tr>
    </w:tbl>
    <w:p w14:paraId="00F7B25A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  <w:r w:rsidRPr="00C807CB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6985" distB="1270" distL="3810" distR="5715" simplePos="0" relativeHeight="251659264" behindDoc="1" locked="0" layoutInCell="0" allowOverlap="1" wp14:anchorId="29EC882E" wp14:editId="7231226D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0" t="0" r="0" b="0"/>
                <wp:wrapNone/>
                <wp:docPr id="1009254178" name="Поли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extAreaLeft" fmla="*/ 483120 w 3175200"/>
                            <a:gd name="textAreaRight" fmla="*/ 5982120 w 3175200"/>
                            <a:gd name="textAreaTop" fmla="*/ 1157040 h 22320"/>
                            <a:gd name="textAreaBottom" fmla="*/ 6744240 h 22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7374C" id="Полилиния 18" o:spid="_x0000_s1026" style="position:absolute;margin-left:91.05pt;margin-top:250.3pt;width:441pt;height:3.1pt;z-index:-251657216;visibility:visible;mso-wrap-style:square;mso-width-percent:0;mso-height-percent:0;mso-wrap-distance-left:.3pt;mso-wrap-distance-top:.55pt;mso-wrap-distance-right:.45pt;mso-wrap-distance-bottom:.1pt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" o:allowincell="f" path="m8820,l,2,,22,8820,20r,-20xm8820,40l,42,,62,8820,60r,-20xe" fillcolor="black" stroked="f" strokeweight="0">
                <v:path arrowok="t" textboxrect="1342,3214,16617,18734"/>
                <w10:wrap anchorx="page" anchory="page"/>
              </v:shape>
            </w:pict>
          </mc:Fallback>
        </mc:AlternateContent>
      </w:r>
    </w:p>
    <w:p w14:paraId="3981DDEB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462B5531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7700F6C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10C54CF" w14:textId="77777777" w:rsidR="003746E3" w:rsidRPr="00C807CB" w:rsidRDefault="003746E3" w:rsidP="003746E3">
      <w:pPr>
        <w:widowControl w:val="0"/>
        <w:suppressAutoHyphens/>
        <w:spacing w:before="4" w:after="1" w:line="240" w:lineRule="auto"/>
        <w:ind w:firstLine="0"/>
        <w:jc w:val="left"/>
        <w:rPr>
          <w:rFonts w:eastAsia="Times New Roman"/>
          <w:sz w:val="22"/>
          <w:szCs w:val="22"/>
          <w:lang w:eastAsia="ru-RU"/>
        </w:rPr>
      </w:pPr>
    </w:p>
    <w:tbl>
      <w:tblPr>
        <w:tblW w:w="10125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4"/>
        <w:gridCol w:w="3191"/>
      </w:tblGrid>
      <w:tr w:rsidR="003746E3" w:rsidRPr="00C807CB" w14:paraId="33CF55B9" w14:textId="77777777" w:rsidTr="00D163CE">
        <w:trPr>
          <w:trHeight w:val="638"/>
        </w:trPr>
        <w:tc>
          <w:tcPr>
            <w:tcW w:w="10119" w:type="dxa"/>
            <w:gridSpan w:val="2"/>
            <w:vAlign w:val="center"/>
            <w:hideMark/>
          </w:tcPr>
          <w:p w14:paraId="011E7A58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ОТЧЕТ</w:t>
            </w:r>
          </w:p>
          <w:p w14:paraId="09484017" w14:textId="0E5CFC59" w:rsidR="003746E3" w:rsidRPr="000264ED" w:rsidRDefault="003746E3" w:rsidP="00D163CE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val="en-US"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ПРАКТИЧЕСКОЙ РАБОТЕ №</w:t>
            </w:r>
            <w:r w:rsidR="000264ED">
              <w:rPr>
                <w:rFonts w:eastAsia="Times New Roman"/>
                <w:b/>
                <w:bCs/>
                <w:sz w:val="22"/>
                <w:lang w:val="en-US" w:eastAsia="ru-RU"/>
              </w:rPr>
              <w:t>5</w:t>
            </w:r>
          </w:p>
        </w:tc>
      </w:tr>
      <w:tr w:rsidR="003746E3" w:rsidRPr="00C807CB" w14:paraId="2578C362" w14:textId="77777777" w:rsidTr="00D163CE">
        <w:trPr>
          <w:trHeight w:val="321"/>
        </w:trPr>
        <w:tc>
          <w:tcPr>
            <w:tcW w:w="6930" w:type="dxa"/>
            <w:hideMark/>
          </w:tcPr>
          <w:p w14:paraId="3418755C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2835" w:right="834" w:firstLine="804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дисциплине</w:t>
            </w:r>
          </w:p>
        </w:tc>
        <w:tc>
          <w:tcPr>
            <w:tcW w:w="3189" w:type="dxa"/>
          </w:tcPr>
          <w:p w14:paraId="295B0FC5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</w:tr>
      <w:tr w:rsidR="003746E3" w:rsidRPr="00C807CB" w14:paraId="64A7401E" w14:textId="77777777" w:rsidTr="00D163CE">
        <w:trPr>
          <w:trHeight w:val="1260"/>
        </w:trPr>
        <w:tc>
          <w:tcPr>
            <w:tcW w:w="10119" w:type="dxa"/>
            <w:gridSpan w:val="2"/>
          </w:tcPr>
          <w:p w14:paraId="24EC5B63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«</w:t>
            </w:r>
            <w:r w:rsidRPr="00595D0D">
              <w:rPr>
                <w:rFonts w:eastAsia="Times New Roman"/>
                <w:b/>
                <w:bCs/>
                <w:sz w:val="22"/>
                <w:lang w:eastAsia="ru-RU"/>
              </w:rPr>
              <w:t>Технологии виртуализации клиент-серверных приложений</w:t>
            </w: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»</w:t>
            </w:r>
          </w:p>
          <w:p w14:paraId="1A7A9974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</w:p>
          <w:p w14:paraId="6C5DC6F9" w14:textId="2049A073" w:rsidR="003746E3" w:rsidRPr="00022EC4" w:rsidRDefault="003746E3" w:rsidP="00D163CE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lang w:eastAsia="ru-RU"/>
              </w:rPr>
            </w:pPr>
          </w:p>
        </w:tc>
      </w:tr>
      <w:tr w:rsidR="003746E3" w:rsidRPr="00C807CB" w14:paraId="1389CA8A" w14:textId="77777777" w:rsidTr="00D163CE">
        <w:trPr>
          <w:trHeight w:val="1564"/>
        </w:trPr>
        <w:tc>
          <w:tcPr>
            <w:tcW w:w="6930" w:type="dxa"/>
          </w:tcPr>
          <w:p w14:paraId="7F53B881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49DA257F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50DD63E9" w14:textId="77777777" w:rsidR="003746E3" w:rsidRPr="00C807CB" w:rsidRDefault="003746E3" w:rsidP="00D163CE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584EB543" w14:textId="77777777" w:rsidR="003746E3" w:rsidRPr="00C807CB" w:rsidRDefault="003746E3" w:rsidP="00D163CE">
            <w:pPr>
              <w:widowControl w:val="0"/>
              <w:tabs>
                <w:tab w:val="left" w:pos="5451"/>
              </w:tabs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Выполнил студент</w:t>
            </w:r>
            <w:r w:rsidRPr="00C807CB">
              <w:rPr>
                <w:rFonts w:eastAsia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ИКБО-16-22</w:t>
            </w:r>
          </w:p>
          <w:p w14:paraId="5E8CC074" w14:textId="77777777" w:rsidR="003746E3" w:rsidRPr="00C807CB" w:rsidRDefault="003746E3" w:rsidP="00D163CE">
            <w:pPr>
              <w:widowControl w:val="0"/>
              <w:suppressAutoHyphens/>
              <w:spacing w:before="2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89" w:type="dxa"/>
          </w:tcPr>
          <w:p w14:paraId="58BFF84F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57A5C431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0D646F4F" w14:textId="77777777" w:rsidR="003746E3" w:rsidRPr="00C807CB" w:rsidRDefault="003746E3" w:rsidP="00D163CE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610EE591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Грибков А.С.</w:t>
            </w:r>
          </w:p>
        </w:tc>
      </w:tr>
      <w:tr w:rsidR="003746E3" w:rsidRPr="00C807CB" w14:paraId="32F234C4" w14:textId="77777777" w:rsidTr="00D163CE">
        <w:trPr>
          <w:trHeight w:val="639"/>
        </w:trPr>
        <w:tc>
          <w:tcPr>
            <w:tcW w:w="6930" w:type="dxa"/>
            <w:vAlign w:val="center"/>
            <w:hideMark/>
          </w:tcPr>
          <w:p w14:paraId="282BC1F6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 xml:space="preserve">Принял преподаватель кафедры </w:t>
            </w:r>
            <w:proofErr w:type="spellStart"/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ИиППО</w:t>
            </w:r>
            <w:proofErr w:type="spellEnd"/>
          </w:p>
        </w:tc>
        <w:tc>
          <w:tcPr>
            <w:tcW w:w="3189" w:type="dxa"/>
            <w:vAlign w:val="center"/>
            <w:hideMark/>
          </w:tcPr>
          <w:p w14:paraId="31BCCC31" w14:textId="77777777" w:rsidR="003746E3" w:rsidRPr="00C807CB" w:rsidRDefault="003746E3" w:rsidP="00D163CE">
            <w:pPr>
              <w:widowControl w:val="0"/>
              <w:suppressAutoHyphens/>
              <w:spacing w:before="178"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Волков М.Ю.</w:t>
            </w:r>
          </w:p>
        </w:tc>
      </w:tr>
    </w:tbl>
    <w:p w14:paraId="10DF0930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577042F0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8C4DC7D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34B5F16" w14:textId="77777777" w:rsidR="003746E3" w:rsidRPr="00C807CB" w:rsidRDefault="003746E3" w:rsidP="003746E3">
      <w:pPr>
        <w:widowControl w:val="0"/>
        <w:suppressAutoHyphens/>
        <w:spacing w:before="8" w:after="1" w:line="240" w:lineRule="auto"/>
        <w:ind w:firstLine="0"/>
        <w:jc w:val="left"/>
        <w:rPr>
          <w:rFonts w:eastAsia="Times New Roman"/>
          <w:sz w:val="18"/>
          <w:szCs w:val="18"/>
          <w:lang w:eastAsia="ru-RU"/>
        </w:rPr>
      </w:pPr>
    </w:p>
    <w:tbl>
      <w:tblPr>
        <w:tblW w:w="939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7"/>
        <w:gridCol w:w="2907"/>
        <w:gridCol w:w="2816"/>
      </w:tblGrid>
      <w:tr w:rsidR="003746E3" w:rsidRPr="00C807CB" w14:paraId="2EEC6C0F" w14:textId="77777777" w:rsidTr="00D163CE">
        <w:trPr>
          <w:trHeight w:val="569"/>
        </w:trPr>
        <w:tc>
          <w:tcPr>
            <w:tcW w:w="3669" w:type="dxa"/>
            <w:hideMark/>
          </w:tcPr>
          <w:p w14:paraId="7D8B80E4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180" w:right="53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Практические работы выполнены</w:t>
            </w:r>
          </w:p>
        </w:tc>
        <w:tc>
          <w:tcPr>
            <w:tcW w:w="2909" w:type="dxa"/>
            <w:hideMark/>
          </w:tcPr>
          <w:p w14:paraId="6BDCA9FB" w14:textId="77777777" w:rsidR="003746E3" w:rsidRPr="00C807CB" w:rsidRDefault="003746E3" w:rsidP="00D163CE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C807CB">
              <w:rPr>
                <w:rFonts w:eastAsia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0B71FC65" w14:textId="77777777" w:rsidR="003746E3" w:rsidRPr="00C807CB" w:rsidRDefault="003746E3" w:rsidP="00D163CE">
            <w:pPr>
              <w:widowControl w:val="0"/>
              <w:suppressAutoHyphens/>
              <w:spacing w:before="106" w:line="240" w:lineRule="auto"/>
              <w:ind w:left="495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3746E3" w:rsidRPr="00C807CB" w14:paraId="5234A9C8" w14:textId="77777777" w:rsidTr="00D163CE">
        <w:trPr>
          <w:trHeight w:val="454"/>
        </w:trPr>
        <w:tc>
          <w:tcPr>
            <w:tcW w:w="3669" w:type="dxa"/>
          </w:tcPr>
          <w:p w14:paraId="3EFA4C39" w14:textId="77777777" w:rsidR="003746E3" w:rsidRPr="00C807CB" w:rsidRDefault="003746E3" w:rsidP="00D163CE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234AF935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180" w:right="52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0E471935" w14:textId="77777777" w:rsidR="003746E3" w:rsidRPr="00C807CB" w:rsidRDefault="003746E3" w:rsidP="00D163CE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589ECD82" w14:textId="77777777" w:rsidR="003746E3" w:rsidRPr="00C807CB" w:rsidRDefault="003746E3" w:rsidP="00D163CE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5F3EEA76" w14:textId="77777777" w:rsidR="003746E3" w:rsidRPr="00C807CB" w:rsidRDefault="003746E3" w:rsidP="00D163CE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0BB5A2D6" w14:textId="77777777" w:rsidR="003746E3" w:rsidRPr="00C807CB" w:rsidRDefault="003746E3" w:rsidP="00D163CE">
            <w:pPr>
              <w:widowControl w:val="0"/>
              <w:suppressAutoHyphens/>
              <w:spacing w:line="240" w:lineRule="auto"/>
              <w:ind w:left="551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496246C8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5A423A6D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9C84449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52F07272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D6355A7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6D9EA7F" w14:textId="77777777" w:rsidR="003746E3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4105C328" w14:textId="77777777" w:rsidR="003746E3" w:rsidRPr="00C807CB" w:rsidRDefault="003746E3" w:rsidP="003746E3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51CB824" w14:textId="77777777" w:rsidR="003746E3" w:rsidRPr="00C807CB" w:rsidRDefault="003746E3" w:rsidP="003746E3">
      <w:pPr>
        <w:widowControl w:val="0"/>
        <w:suppressAutoHyphens/>
        <w:spacing w:before="230" w:line="240" w:lineRule="auto"/>
        <w:ind w:left="4442" w:right="4071" w:firstLine="0"/>
        <w:jc w:val="center"/>
        <w:rPr>
          <w:rFonts w:eastAsia="Times New Roman"/>
          <w:sz w:val="22"/>
          <w:szCs w:val="22"/>
          <w:lang w:eastAsia="ru-RU"/>
        </w:rPr>
      </w:pPr>
      <w:r w:rsidRPr="00C807CB">
        <w:rPr>
          <w:rFonts w:eastAsia="Times New Roman"/>
          <w:sz w:val="22"/>
          <w:szCs w:val="22"/>
          <w:lang w:eastAsia="ru-RU"/>
        </w:rPr>
        <w:t>Москва 202</w:t>
      </w:r>
      <w:r>
        <w:rPr>
          <w:rFonts w:eastAsia="Times New Roman"/>
          <w:sz w:val="22"/>
          <w:szCs w:val="22"/>
          <w:lang w:eastAsia="ru-RU"/>
        </w:rPr>
        <w:t>5</w:t>
      </w:r>
    </w:p>
    <w:sdt>
      <w:sdtPr>
        <w:id w:val="354389568"/>
        <w:docPartObj>
          <w:docPartGallery w:val="Table of Contents"/>
          <w:docPartUnique/>
        </w:docPartObj>
      </w:sdtPr>
      <w:sdtEndPr>
        <w:rPr>
          <w:rFonts w:eastAsiaTheme="minorHAnsi"/>
          <w:caps w:val="0"/>
          <w:noProof/>
          <w:color w:val="auto"/>
          <w:sz w:val="28"/>
          <w:szCs w:val="28"/>
          <w:lang w:eastAsia="en-US"/>
        </w:rPr>
      </w:sdtEndPr>
      <w:sdtContent>
        <w:p w14:paraId="0E7BDF34" w14:textId="77777777" w:rsidR="003746E3" w:rsidRDefault="003746E3" w:rsidP="003746E3">
          <w:pPr>
            <w:pStyle w:val="TOCHeading0"/>
            <w:rPr>
              <w:lang w:val="en-US"/>
            </w:rPr>
          </w:pPr>
          <w:r>
            <w:t>СОДЕРЖАНИЕ</w:t>
          </w:r>
        </w:p>
        <w:p w14:paraId="386A0752" w14:textId="6F45CE1C" w:rsidR="000264ED" w:rsidRDefault="003746E3" w:rsidP="000264ED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r w:rsidRPr="003746E3">
            <w:rPr>
              <w:noProof w:val="0"/>
            </w:rPr>
            <w:fldChar w:fldCharType="begin"/>
          </w:r>
          <w:r>
            <w:instrText xml:space="preserve"> TOC \o "1-3" \h \z \u </w:instrText>
          </w:r>
          <w:r w:rsidRPr="003746E3">
            <w:rPr>
              <w:noProof w:val="0"/>
            </w:rPr>
            <w:fldChar w:fldCharType="separate"/>
          </w:r>
          <w:hyperlink w:anchor="_Toc214145559" w:history="1">
            <w:r w:rsidR="000264ED" w:rsidRPr="00AC7F82">
              <w:rPr>
                <w:rStyle w:val="Hyperlink"/>
              </w:rPr>
              <w:t>1 Цель работы</w:t>
            </w:r>
            <w:r w:rsidR="000264ED">
              <w:rPr>
                <w:webHidden/>
              </w:rPr>
              <w:tab/>
            </w:r>
            <w:r w:rsidR="000264ED">
              <w:rPr>
                <w:webHidden/>
              </w:rPr>
              <w:fldChar w:fldCharType="begin"/>
            </w:r>
            <w:r w:rsidR="000264ED">
              <w:rPr>
                <w:webHidden/>
              </w:rPr>
              <w:instrText xml:space="preserve"> PAGEREF _Toc214145559 \h </w:instrText>
            </w:r>
            <w:r w:rsidR="000264ED">
              <w:rPr>
                <w:webHidden/>
              </w:rPr>
            </w:r>
            <w:r w:rsidR="000264ED"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3</w:t>
            </w:r>
            <w:r w:rsidR="000264ED">
              <w:rPr>
                <w:webHidden/>
              </w:rPr>
              <w:fldChar w:fldCharType="end"/>
            </w:r>
          </w:hyperlink>
        </w:p>
        <w:p w14:paraId="56A7B659" w14:textId="18BCB5EA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145560" w:history="1">
            <w:r w:rsidRPr="00AC7F82">
              <w:rPr>
                <w:rStyle w:val="Hyperlink"/>
              </w:rPr>
              <w:t>2 Краткая 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B0B51D7" w14:textId="5B56F7FA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61" w:history="1">
            <w:r w:rsidRPr="00AC7F82">
              <w:rPr>
                <w:rStyle w:val="Hyperlink"/>
              </w:rPr>
              <w:t>2.1 Kubernetes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4F9951" w14:textId="2A1B169E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62" w:history="1">
            <w:r w:rsidRPr="00AC7F82">
              <w:rPr>
                <w:rStyle w:val="Hyperlink"/>
              </w:rPr>
              <w:t>2.2 Minikube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B9AE24" w14:textId="5AD912FD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63" w:history="1">
            <w:r w:rsidRPr="00AC7F82">
              <w:rPr>
                <w:rStyle w:val="Hyperlink"/>
              </w:rPr>
              <w:t>2.3 kubectl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5A5C58" w14:textId="0AC40ABC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64" w:history="1">
            <w:r w:rsidRPr="00AC7F82">
              <w:rPr>
                <w:rStyle w:val="Hyperlink"/>
              </w:rPr>
              <w:t>2.4 Pod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F955776" w14:textId="30EC8946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65" w:history="1">
            <w:r w:rsidRPr="00AC7F82">
              <w:rPr>
                <w:rStyle w:val="Hyperlink"/>
              </w:rPr>
              <w:t>2.5 Deployment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F492C40" w14:textId="29026FA4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66" w:history="1">
            <w:r w:rsidRPr="00AC7F82">
              <w:rPr>
                <w:rStyle w:val="Hyperlink"/>
              </w:rPr>
              <w:t>2.6 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53359AF" w14:textId="51E886C6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145567" w:history="1">
            <w:r w:rsidRPr="00AC7F82">
              <w:rPr>
                <w:rStyle w:val="Hyperlink"/>
              </w:rPr>
              <w:t>3 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E045E86" w14:textId="3C477058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68" w:history="1">
            <w:r w:rsidRPr="00AC7F82">
              <w:rPr>
                <w:rStyle w:val="Hyperlink"/>
              </w:rPr>
              <w:t>3.1 Установка и запуск Minikube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8AB0D40" w14:textId="72E64A0F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69" w:history="1">
            <w:r w:rsidRPr="00AC7F82">
              <w:rPr>
                <w:rStyle w:val="Hyperlink"/>
              </w:rPr>
              <w:t>3.2 Подготовка Docker-образа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5283088" w14:textId="2184F78F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70" w:history="1">
            <w:r w:rsidRPr="00AC7F82">
              <w:rPr>
                <w:rStyle w:val="Hyperlink"/>
              </w:rPr>
              <w:t>3.3 Создание Deployment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1DABAE8" w14:textId="4F351039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71" w:history="1">
            <w:r w:rsidRPr="00AC7F82">
              <w:rPr>
                <w:rStyle w:val="Hyperlink"/>
              </w:rPr>
              <w:t>3.4 Просмотр информации о кластере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F412687" w14:textId="6B8398AD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72" w:history="1">
            <w:r w:rsidRPr="00AC7F82">
              <w:rPr>
                <w:rStyle w:val="Hyperlink"/>
              </w:rPr>
              <w:t>3.5 Создание Service для доступа к приложению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16FF77E" w14:textId="3783E590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73" w:history="1">
            <w:r w:rsidRPr="00AC7F82">
              <w:rPr>
                <w:rStyle w:val="Hyperlink"/>
              </w:rPr>
              <w:t>3.6 Запуск и тестирование сервиса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F764636" w14:textId="612CF382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74" w:history="1">
            <w:r w:rsidRPr="00AC7F82">
              <w:rPr>
                <w:rStyle w:val="Hyperlink"/>
              </w:rPr>
              <w:t>3.7 Работа с дополнениями Minikube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7704A40" w14:textId="0BBC22BD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75" w:history="1">
            <w:r w:rsidRPr="00AC7F82">
              <w:rPr>
                <w:rStyle w:val="Hyperlink"/>
              </w:rPr>
              <w:t>3.8 Работа с Kubernetes Dashboard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9DD61C7" w14:textId="0A23CB17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76" w:history="1">
            <w:r w:rsidRPr="00AC7F82">
              <w:rPr>
                <w:rStyle w:val="Hyperlink"/>
              </w:rPr>
              <w:t>3.9 Удаление ресурсов и остановка кластера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CFCD1AD" w14:textId="2B1D4C99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145577" w:history="1">
            <w:r w:rsidRPr="00AC7F82">
              <w:rPr>
                <w:rStyle w:val="Hyperlink"/>
              </w:rPr>
              <w:t>4 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A04D782" w14:textId="75026091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145578" w:history="1">
            <w:r w:rsidRPr="00AC7F82">
              <w:rPr>
                <w:rStyle w:val="Hyperlink"/>
              </w:rPr>
              <w:t>5 Ответы на вопросы к практической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6CC3ADD" w14:textId="5F368F1F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79" w:history="1">
            <w:r w:rsidRPr="00AC7F82">
              <w:rPr>
                <w:rStyle w:val="Hyperlink"/>
              </w:rPr>
              <w:t>5.1 Назовите виды контроллеров в Kubernetes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3FB29AC" w14:textId="4832AD21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80" w:history="1">
            <w:r w:rsidRPr="00AC7F82">
              <w:rPr>
                <w:rStyle w:val="Hyperlink"/>
              </w:rPr>
              <w:t>5.2 Как называется командная строка в Kubernetes?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57A68DA" w14:textId="4028B79F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81" w:history="1">
            <w:r w:rsidRPr="00AC7F82">
              <w:rPr>
                <w:rStyle w:val="Hyperlink"/>
              </w:rPr>
              <w:t>5.3 Что такое под?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41543F7" w14:textId="5FAABF76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82" w:history="1">
            <w:r w:rsidRPr="00AC7F82">
              <w:rPr>
                <w:rStyle w:val="Hyperlink"/>
              </w:rPr>
              <w:t>5.4 Назовите 2 типа ресурсов, из которых состоит кластер Kubernetes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EDD5398" w14:textId="2F2E1AA1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145583" w:history="1">
            <w:r w:rsidRPr="00AC7F82">
              <w:rPr>
                <w:rStyle w:val="Hyperlink"/>
              </w:rPr>
              <w:t>5.5 Чем Kubernetes отличается от Docker Swarm?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BDCA12C" w14:textId="6B03927C" w:rsidR="000264ED" w:rsidRDefault="000264ED" w:rsidP="000264ED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145584" w:history="1">
            <w:r w:rsidRPr="00AC7F82">
              <w:rPr>
                <w:rStyle w:val="Hyperlink"/>
              </w:rPr>
              <w:t>6 Список использованной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_Toc214145584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66A9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4294C8A" w14:textId="4A1FDC3E" w:rsidR="003746E3" w:rsidRDefault="003746E3" w:rsidP="000264ED">
          <w:pPr>
            <w:pStyle w:val="Content"/>
          </w:pPr>
          <w:r>
            <w:rPr>
              <w:b/>
              <w:bCs/>
            </w:rPr>
            <w:fldChar w:fldCharType="end"/>
          </w:r>
        </w:p>
      </w:sdtContent>
    </w:sdt>
    <w:p w14:paraId="27E3AC76" w14:textId="77777777" w:rsidR="003746E3" w:rsidRPr="003746E3" w:rsidRDefault="003746E3" w:rsidP="003746E3">
      <w:pPr>
        <w:pStyle w:val="Content"/>
        <w:rPr>
          <w:lang w:val="en-US"/>
        </w:rPr>
      </w:pPr>
    </w:p>
    <w:p w14:paraId="1A1A88E4" w14:textId="77777777" w:rsidR="00B140AD" w:rsidRDefault="00000000">
      <w:pPr>
        <w:pStyle w:val="Heading1"/>
      </w:pPr>
      <w:bookmarkStart w:id="0" w:name="_Toc214145559"/>
      <w:r>
        <w:lastRenderedPageBreak/>
        <w:t>Цель работы</w:t>
      </w:r>
      <w:bookmarkEnd w:id="0"/>
    </w:p>
    <w:p w14:paraId="07024BB4" w14:textId="77777777" w:rsidR="00B140AD" w:rsidRDefault="00000000">
      <w:r>
        <w:t>Целью данной практической работы является изучение системы оркестрации контейнеров Kubernetes и приобретение практических навыков работы с локальной средой разработки Minikube.</w:t>
      </w:r>
    </w:p>
    <w:p w14:paraId="7E1EFDB2" w14:textId="77777777" w:rsidR="00B140AD" w:rsidRDefault="00000000">
      <w:r>
        <w:t>Основные задачи работы:</w:t>
      </w:r>
    </w:p>
    <w:p w14:paraId="05F7968B" w14:textId="77777777" w:rsidR="00B140AD" w:rsidRDefault="00000000">
      <w:pPr>
        <w:numPr>
          <w:ilvl w:val="0"/>
          <w:numId w:val="61"/>
        </w:numPr>
      </w:pPr>
      <w:r>
        <w:t>Установить и настроить Minikube для локального развертывания Kubernetes кластера</w:t>
      </w:r>
    </w:p>
    <w:p w14:paraId="06571629" w14:textId="77777777" w:rsidR="00B140AD" w:rsidRDefault="00000000">
      <w:pPr>
        <w:numPr>
          <w:ilvl w:val="0"/>
          <w:numId w:val="61"/>
        </w:numPr>
      </w:pPr>
      <w:r>
        <w:t>Создать простое веб-приложение на Node.js и упаковать его в Docker-образ</w:t>
      </w:r>
    </w:p>
    <w:p w14:paraId="55F9D732" w14:textId="77777777" w:rsidR="00B140AD" w:rsidRDefault="00000000">
      <w:pPr>
        <w:numPr>
          <w:ilvl w:val="0"/>
          <w:numId w:val="61"/>
        </w:numPr>
      </w:pPr>
      <w:r>
        <w:t>Развернуть приложение в Kubernetes кластере с использованием Deployment</w:t>
      </w:r>
    </w:p>
    <w:p w14:paraId="6CC16AC2" w14:textId="77777777" w:rsidR="00B140AD" w:rsidRDefault="00000000">
      <w:pPr>
        <w:numPr>
          <w:ilvl w:val="0"/>
          <w:numId w:val="61"/>
        </w:numPr>
      </w:pPr>
      <w:r>
        <w:t>Изучить основные команды kubectl для управления кластером и просмотра его состояния</w:t>
      </w:r>
    </w:p>
    <w:p w14:paraId="53298D43" w14:textId="77777777" w:rsidR="00B140AD" w:rsidRDefault="00000000">
      <w:pPr>
        <w:numPr>
          <w:ilvl w:val="0"/>
          <w:numId w:val="61"/>
        </w:numPr>
      </w:pPr>
      <w:r>
        <w:t>Настроить доступ к приложению через Service типа NodePort</w:t>
      </w:r>
    </w:p>
    <w:p w14:paraId="7C1D15AF" w14:textId="77777777" w:rsidR="00B140AD" w:rsidRDefault="00000000">
      <w:pPr>
        <w:numPr>
          <w:ilvl w:val="0"/>
          <w:numId w:val="61"/>
        </w:numPr>
      </w:pPr>
      <w:r>
        <w:t>Освоить работу с дополнениями Minikube (addons)</w:t>
      </w:r>
    </w:p>
    <w:p w14:paraId="02D5CC52" w14:textId="77777777" w:rsidR="00B140AD" w:rsidRDefault="00000000">
      <w:pPr>
        <w:numPr>
          <w:ilvl w:val="0"/>
          <w:numId w:val="61"/>
        </w:numPr>
      </w:pPr>
      <w:r>
        <w:t>Познакомиться с веб-интерфейсом Kubernetes Dashboard</w:t>
      </w:r>
    </w:p>
    <w:p w14:paraId="5F0C0EEC" w14:textId="77777777" w:rsidR="00B140AD" w:rsidRDefault="00000000">
      <w:pPr>
        <w:pStyle w:val="Heading1"/>
      </w:pPr>
      <w:bookmarkStart w:id="1" w:name="_Toc214145560"/>
      <w:r>
        <w:lastRenderedPageBreak/>
        <w:t>Краткая теоретическая часть</w:t>
      </w:r>
      <w:bookmarkEnd w:id="1"/>
    </w:p>
    <w:p w14:paraId="6CA56939" w14:textId="77777777" w:rsidR="00B140AD" w:rsidRDefault="00000000">
      <w:pPr>
        <w:pStyle w:val="Heading2"/>
      </w:pPr>
      <w:bookmarkStart w:id="2" w:name="_Toc214145561"/>
      <w:r>
        <w:t>Kubernetes</w:t>
      </w:r>
      <w:bookmarkEnd w:id="2"/>
    </w:p>
    <w:p w14:paraId="20C2995C" w14:textId="77777777" w:rsidR="00B140AD" w:rsidRDefault="00000000">
      <w:r>
        <w:t>Kubernetes — это открытая платформа для автоматизации развертывания, масштабирования и управления контейнеризированными приложениями. Kubernetes группирует контейнеры, составляющие приложение, в логические единицы для упрощения управления и обнаружения.</w:t>
      </w:r>
    </w:p>
    <w:p w14:paraId="6482163E" w14:textId="77777777" w:rsidR="00B140AD" w:rsidRDefault="00000000">
      <w:r>
        <w:t>Основные компоненты архитектуры Kubernetes:</w:t>
      </w:r>
    </w:p>
    <w:p w14:paraId="6D9C2EB9" w14:textId="77777777" w:rsidR="00B140AD" w:rsidRDefault="00000000">
      <w:pPr>
        <w:numPr>
          <w:ilvl w:val="0"/>
          <w:numId w:val="62"/>
        </w:numPr>
      </w:pPr>
      <w:r>
        <w:rPr>
          <w:b/>
          <w:bCs/>
        </w:rPr>
        <w:t>Control Plane</w:t>
      </w:r>
      <w:r>
        <w:t xml:space="preserve"> — управляющий слой кластера, отвечающий за принятие глобальных решений о кластере и обнаружение событий кластера.</w:t>
      </w:r>
    </w:p>
    <w:p w14:paraId="1BB9661F" w14:textId="77777777" w:rsidR="00B140AD" w:rsidRDefault="00000000">
      <w:pPr>
        <w:numPr>
          <w:ilvl w:val="0"/>
          <w:numId w:val="62"/>
        </w:numPr>
      </w:pPr>
      <w:r>
        <w:rPr>
          <w:b/>
          <w:bCs/>
        </w:rPr>
        <w:t>Nodes</w:t>
      </w:r>
      <w:r>
        <w:t xml:space="preserve"> — рабочие узлы кластера, на которых выполняются контейнеризированные приложения.</w:t>
      </w:r>
    </w:p>
    <w:p w14:paraId="328F70EE" w14:textId="77777777" w:rsidR="00B140AD" w:rsidRDefault="00000000">
      <w:pPr>
        <w:numPr>
          <w:ilvl w:val="0"/>
          <w:numId w:val="62"/>
        </w:numPr>
      </w:pPr>
      <w:r>
        <w:rPr>
          <w:b/>
          <w:bCs/>
        </w:rPr>
        <w:t>Pods</w:t>
      </w:r>
      <w:r>
        <w:t xml:space="preserve"> — минимальная развертываемая единица в Kubernetes, представляющая один или несколько контейнеров.</w:t>
      </w:r>
    </w:p>
    <w:p w14:paraId="43EC20BE" w14:textId="77777777" w:rsidR="00B140AD" w:rsidRDefault="00000000">
      <w:pPr>
        <w:numPr>
          <w:ilvl w:val="0"/>
          <w:numId w:val="62"/>
        </w:numPr>
      </w:pPr>
      <w:r>
        <w:rPr>
          <w:b/>
          <w:bCs/>
        </w:rPr>
        <w:t>Deployments</w:t>
      </w:r>
      <w:r>
        <w:t xml:space="preserve"> — описывают желаемое состояние приложения и управляют созданием и обновлением Pods.</w:t>
      </w:r>
    </w:p>
    <w:p w14:paraId="54B10166" w14:textId="77777777" w:rsidR="00B140AD" w:rsidRDefault="00000000">
      <w:pPr>
        <w:numPr>
          <w:ilvl w:val="0"/>
          <w:numId w:val="62"/>
        </w:numPr>
      </w:pPr>
      <w:r>
        <w:rPr>
          <w:b/>
          <w:bCs/>
        </w:rPr>
        <w:t>Services</w:t>
      </w:r>
      <w:r>
        <w:t xml:space="preserve"> — абстракция, определяющая логический набор Pods и политику доступа к ним.</w:t>
      </w:r>
    </w:p>
    <w:p w14:paraId="258F80DF" w14:textId="77777777" w:rsidR="00B140AD" w:rsidRDefault="00000000">
      <w:pPr>
        <w:pStyle w:val="Heading2"/>
      </w:pPr>
      <w:bookmarkStart w:id="3" w:name="_Toc214145562"/>
      <w:r>
        <w:t>Minikube</w:t>
      </w:r>
      <w:bookmarkEnd w:id="3"/>
    </w:p>
    <w:p w14:paraId="0D4FA42F" w14:textId="77777777" w:rsidR="00B140AD" w:rsidRDefault="00000000">
      <w:r>
        <w:t>Minikube — это инструмент для локального запуска Kubernetes. Minikube запускает однузловой кластер Kubernetes на локальном компьютере для пользователей, желающих изучить Kubernetes или разрабатывать приложения локально.</w:t>
      </w:r>
    </w:p>
    <w:p w14:paraId="435A6941" w14:textId="77777777" w:rsidR="00B140AD" w:rsidRDefault="00000000">
      <w:r>
        <w:t>Основные возможности Minikube:</w:t>
      </w:r>
    </w:p>
    <w:p w14:paraId="7E84B5B5" w14:textId="77777777" w:rsidR="00B140AD" w:rsidRDefault="00000000">
      <w:pPr>
        <w:numPr>
          <w:ilvl w:val="0"/>
          <w:numId w:val="63"/>
        </w:numPr>
      </w:pPr>
      <w:r>
        <w:lastRenderedPageBreak/>
        <w:t>Поддержка нескольких драйверов виртуализации (Docker, VirtualBox, KVM и др.)</w:t>
      </w:r>
    </w:p>
    <w:p w14:paraId="443BCB74" w14:textId="77777777" w:rsidR="00B140AD" w:rsidRDefault="00000000">
      <w:pPr>
        <w:numPr>
          <w:ilvl w:val="0"/>
          <w:numId w:val="63"/>
        </w:numPr>
      </w:pPr>
      <w:r>
        <w:t>Поддержка Kubernetes dashboard</w:t>
      </w:r>
    </w:p>
    <w:p w14:paraId="44F8EDCB" w14:textId="77777777" w:rsidR="00B140AD" w:rsidRDefault="00000000">
      <w:pPr>
        <w:numPr>
          <w:ilvl w:val="0"/>
          <w:numId w:val="63"/>
        </w:numPr>
      </w:pPr>
      <w:r>
        <w:t>Работа с различными версиями Kubernetes</w:t>
      </w:r>
    </w:p>
    <w:p w14:paraId="1CC7579F" w14:textId="77777777" w:rsidR="00B140AD" w:rsidRDefault="00000000">
      <w:pPr>
        <w:numPr>
          <w:ilvl w:val="0"/>
          <w:numId w:val="63"/>
        </w:numPr>
      </w:pPr>
      <w:r>
        <w:t>Поддержка дополнений (addons) для расширения функциональности</w:t>
      </w:r>
    </w:p>
    <w:p w14:paraId="26791E31" w14:textId="77777777" w:rsidR="00B140AD" w:rsidRDefault="00000000">
      <w:pPr>
        <w:numPr>
          <w:ilvl w:val="0"/>
          <w:numId w:val="63"/>
        </w:numPr>
      </w:pPr>
      <w:r>
        <w:t>Локальный реестр Docker для использования собственных образов</w:t>
      </w:r>
    </w:p>
    <w:p w14:paraId="0F8816D2" w14:textId="77777777" w:rsidR="00B140AD" w:rsidRDefault="00000000">
      <w:pPr>
        <w:pStyle w:val="Heading2"/>
      </w:pPr>
      <w:bookmarkStart w:id="4" w:name="_Toc214145563"/>
      <w:r>
        <w:t>kubectl</w:t>
      </w:r>
      <w:bookmarkEnd w:id="4"/>
    </w:p>
    <w:p w14:paraId="72E021AB" w14:textId="77777777" w:rsidR="00B140AD" w:rsidRDefault="00000000">
      <w:r>
        <w:t>kubectl — это инструмент командной строки для взаимодействия с кластером Kubernetes. Он позволяет запускать команды для управления кластером, развертывания приложений, проверки и управления ресурсами кластера, а также просмотра логов.</w:t>
      </w:r>
    </w:p>
    <w:p w14:paraId="1B78A3D8" w14:textId="77777777" w:rsidR="00B140AD" w:rsidRDefault="00000000">
      <w:r>
        <w:t>Основные группы команд kubectl:</w:t>
      </w:r>
    </w:p>
    <w:p w14:paraId="7E325F92" w14:textId="77777777" w:rsidR="00B140AD" w:rsidRDefault="00000000">
      <w:pPr>
        <w:numPr>
          <w:ilvl w:val="0"/>
          <w:numId w:val="64"/>
        </w:numPr>
      </w:pPr>
      <w:r>
        <w:t>Управление ресурсами (create, apply, delete)</w:t>
      </w:r>
    </w:p>
    <w:p w14:paraId="6D895687" w14:textId="77777777" w:rsidR="00B140AD" w:rsidRDefault="00000000">
      <w:pPr>
        <w:numPr>
          <w:ilvl w:val="0"/>
          <w:numId w:val="64"/>
        </w:numPr>
      </w:pPr>
      <w:r>
        <w:t>Просмотр информации о ресурсах (get, describe)</w:t>
      </w:r>
    </w:p>
    <w:p w14:paraId="48C967DD" w14:textId="77777777" w:rsidR="00B140AD" w:rsidRDefault="00000000">
      <w:pPr>
        <w:numPr>
          <w:ilvl w:val="0"/>
          <w:numId w:val="64"/>
        </w:numPr>
      </w:pPr>
      <w:r>
        <w:t>Работа с приложениями (scale, expose, rollout)</w:t>
      </w:r>
    </w:p>
    <w:p w14:paraId="71A255A2" w14:textId="77777777" w:rsidR="00B140AD" w:rsidRDefault="00000000">
      <w:pPr>
        <w:numPr>
          <w:ilvl w:val="0"/>
          <w:numId w:val="64"/>
        </w:numPr>
      </w:pPr>
      <w:r>
        <w:t>Отладка и диагностика (logs, exec, port-forward)</w:t>
      </w:r>
    </w:p>
    <w:p w14:paraId="7BBC2B92" w14:textId="77777777" w:rsidR="00B140AD" w:rsidRDefault="00000000">
      <w:pPr>
        <w:pStyle w:val="Heading2"/>
      </w:pPr>
      <w:bookmarkStart w:id="5" w:name="_Toc214145564"/>
      <w:r>
        <w:t>Pod</w:t>
      </w:r>
      <w:bookmarkEnd w:id="5"/>
    </w:p>
    <w:p w14:paraId="7CE08CAD" w14:textId="77777777" w:rsidR="00B140AD" w:rsidRDefault="00000000">
      <w:r>
        <w:t>Pod — это наименьшая развертываемая единица в Kubernetes, которая может быть создана и управляема. Pod представляет собой группу из одного или нескольких контейнеров со shared storage и network ресурсами, а также спецификацией по запуску контейнеров.</w:t>
      </w:r>
    </w:p>
    <w:p w14:paraId="4D81C6CD" w14:textId="77777777" w:rsidR="00B140AD" w:rsidRDefault="00000000">
      <w:r>
        <w:t>Характеристики Pod:</w:t>
      </w:r>
    </w:p>
    <w:p w14:paraId="06B48D5A" w14:textId="77777777" w:rsidR="00B140AD" w:rsidRDefault="00000000">
      <w:pPr>
        <w:numPr>
          <w:ilvl w:val="0"/>
          <w:numId w:val="65"/>
        </w:numPr>
      </w:pPr>
      <w:r>
        <w:t>Все контейнеры в Pod разделяют IP-адрес и порты</w:t>
      </w:r>
    </w:p>
    <w:p w14:paraId="579F783B" w14:textId="77777777" w:rsidR="00B140AD" w:rsidRDefault="00000000">
      <w:pPr>
        <w:numPr>
          <w:ilvl w:val="0"/>
          <w:numId w:val="65"/>
        </w:numPr>
      </w:pPr>
      <w:r>
        <w:lastRenderedPageBreak/>
        <w:t>Контейнеры в Pod могут обмениваться данными через localhost</w:t>
      </w:r>
    </w:p>
    <w:p w14:paraId="1BD454AA" w14:textId="77777777" w:rsidR="00B140AD" w:rsidRDefault="00000000">
      <w:pPr>
        <w:numPr>
          <w:ilvl w:val="0"/>
          <w:numId w:val="65"/>
        </w:numPr>
      </w:pPr>
      <w:r>
        <w:t>Pod эфемерны — они могут быть созданы и уничтожены по мере необходимости</w:t>
      </w:r>
    </w:p>
    <w:p w14:paraId="3BC0C072" w14:textId="77777777" w:rsidR="00B140AD" w:rsidRDefault="00000000">
      <w:pPr>
        <w:numPr>
          <w:ilvl w:val="0"/>
          <w:numId w:val="65"/>
        </w:numPr>
      </w:pPr>
      <w:r>
        <w:t>Обычно Pod управляется контроллерами высокого уровня (например, Deployment)</w:t>
      </w:r>
    </w:p>
    <w:p w14:paraId="6CA3A237" w14:textId="77777777" w:rsidR="00B140AD" w:rsidRDefault="00000000">
      <w:pPr>
        <w:pStyle w:val="Heading2"/>
      </w:pPr>
      <w:bookmarkStart w:id="6" w:name="_Toc214145565"/>
      <w:r>
        <w:t>Deployment</w:t>
      </w:r>
      <w:bookmarkEnd w:id="6"/>
    </w:p>
    <w:p w14:paraId="5C92F8C9" w14:textId="77777777" w:rsidR="00B140AD" w:rsidRDefault="00000000">
      <w:r>
        <w:t>Deployment — это объект Kubernetes, который описывает желаемое состояние приложения. Deployment управляет созданием и обновлением экземпляров приложения (Pods) и обеспечивает декларативное обновление приложений.</w:t>
      </w:r>
    </w:p>
    <w:p w14:paraId="0D5F2AF0" w14:textId="77777777" w:rsidR="00B140AD" w:rsidRDefault="00000000">
      <w:r>
        <w:t>Основные функции Deployment:</w:t>
      </w:r>
    </w:p>
    <w:p w14:paraId="16FEEC97" w14:textId="77777777" w:rsidR="00B140AD" w:rsidRDefault="00000000">
      <w:pPr>
        <w:numPr>
          <w:ilvl w:val="0"/>
          <w:numId w:val="66"/>
        </w:numPr>
      </w:pPr>
      <w:r>
        <w:t>Автоматическое создание и масштабирование Pods</w:t>
      </w:r>
    </w:p>
    <w:p w14:paraId="4CC7278F" w14:textId="77777777" w:rsidR="00B140AD" w:rsidRDefault="00000000">
      <w:pPr>
        <w:numPr>
          <w:ilvl w:val="0"/>
          <w:numId w:val="66"/>
        </w:numPr>
      </w:pPr>
      <w:r>
        <w:t>Откат к предыдущим версиям приложения</w:t>
      </w:r>
    </w:p>
    <w:p w14:paraId="0F457677" w14:textId="77777777" w:rsidR="00B140AD" w:rsidRDefault="00000000">
      <w:pPr>
        <w:numPr>
          <w:ilvl w:val="0"/>
          <w:numId w:val="66"/>
        </w:numPr>
      </w:pPr>
      <w:r>
        <w:t>Rolling updates — обновление приложений без простоя</w:t>
      </w:r>
    </w:p>
    <w:p w14:paraId="76DE5AB7" w14:textId="77777777" w:rsidR="00B140AD" w:rsidRDefault="00000000">
      <w:pPr>
        <w:numPr>
          <w:ilvl w:val="0"/>
          <w:numId w:val="66"/>
        </w:numPr>
      </w:pPr>
      <w:r>
        <w:t>Самовосстановление — автоматический перезапуск неисправных Pods</w:t>
      </w:r>
    </w:p>
    <w:p w14:paraId="4B4B141E" w14:textId="77777777" w:rsidR="00B140AD" w:rsidRDefault="00000000">
      <w:pPr>
        <w:pStyle w:val="Heading2"/>
      </w:pPr>
      <w:bookmarkStart w:id="7" w:name="_Toc214145566"/>
      <w:r>
        <w:t>Service</w:t>
      </w:r>
      <w:bookmarkEnd w:id="7"/>
    </w:p>
    <w:p w14:paraId="1A4FA37C" w14:textId="77777777" w:rsidR="00B140AD" w:rsidRDefault="00000000">
      <w:r>
        <w:t>Service — это абстракция, которая определяет логический набор Pods и политику доступа к ним. Service обеспечивает стабильную сетевую точку входа для доступа к динамическому набору Pods.</w:t>
      </w:r>
    </w:p>
    <w:p w14:paraId="7C3F84B0" w14:textId="77777777" w:rsidR="00B140AD" w:rsidRDefault="00000000">
      <w:r>
        <w:t>Типы Service:</w:t>
      </w:r>
    </w:p>
    <w:p w14:paraId="2BD2606E" w14:textId="77777777" w:rsidR="00B140AD" w:rsidRDefault="00000000">
      <w:pPr>
        <w:numPr>
          <w:ilvl w:val="0"/>
          <w:numId w:val="67"/>
        </w:numPr>
      </w:pPr>
      <w:r>
        <w:rPr>
          <w:b/>
          <w:bCs/>
        </w:rPr>
        <w:t>ClusterIP</w:t>
      </w:r>
      <w:r>
        <w:t xml:space="preserve"> — предоставляет доступ к Service только внутри кластера</w:t>
      </w:r>
    </w:p>
    <w:p w14:paraId="40CA259E" w14:textId="77777777" w:rsidR="00B140AD" w:rsidRDefault="00000000">
      <w:pPr>
        <w:numPr>
          <w:ilvl w:val="0"/>
          <w:numId w:val="67"/>
        </w:numPr>
      </w:pPr>
      <w:r>
        <w:rPr>
          <w:b/>
          <w:bCs/>
        </w:rPr>
        <w:t>NodePort</w:t>
      </w:r>
      <w:r>
        <w:t xml:space="preserve"> — открывает Service на указанном порту каждого узла кластера</w:t>
      </w:r>
    </w:p>
    <w:p w14:paraId="2611E715" w14:textId="77777777" w:rsidR="00B140AD" w:rsidRDefault="00000000">
      <w:pPr>
        <w:numPr>
          <w:ilvl w:val="0"/>
          <w:numId w:val="67"/>
        </w:numPr>
      </w:pPr>
      <w:r>
        <w:rPr>
          <w:b/>
          <w:bCs/>
        </w:rPr>
        <w:t>LoadBalancer</w:t>
      </w:r>
      <w:r>
        <w:t xml:space="preserve"> — создает внешний балансировщик нагрузки</w:t>
      </w:r>
    </w:p>
    <w:p w14:paraId="17DACB73" w14:textId="77777777" w:rsidR="00B140AD" w:rsidRPr="00937B92" w:rsidRDefault="00000000">
      <w:pPr>
        <w:numPr>
          <w:ilvl w:val="0"/>
          <w:numId w:val="67"/>
        </w:numPr>
        <w:rPr>
          <w:lang w:val="en-US"/>
        </w:rPr>
      </w:pPr>
      <w:proofErr w:type="spellStart"/>
      <w:r w:rsidRPr="00937B92">
        <w:rPr>
          <w:b/>
          <w:bCs/>
          <w:lang w:val="en-US"/>
        </w:rPr>
        <w:lastRenderedPageBreak/>
        <w:t>ExternalName</w:t>
      </w:r>
      <w:proofErr w:type="spellEnd"/>
      <w:r w:rsidRPr="00937B92">
        <w:rPr>
          <w:lang w:val="en-US"/>
        </w:rPr>
        <w:t xml:space="preserve"> — </w:t>
      </w:r>
      <w:r>
        <w:t>отображает</w:t>
      </w:r>
      <w:r w:rsidRPr="00937B92">
        <w:rPr>
          <w:lang w:val="en-US"/>
        </w:rPr>
        <w:t xml:space="preserve"> Service </w:t>
      </w:r>
      <w:r>
        <w:t>на</w:t>
      </w:r>
      <w:r w:rsidRPr="00937B92">
        <w:rPr>
          <w:lang w:val="en-US"/>
        </w:rPr>
        <w:t xml:space="preserve"> DNS-</w:t>
      </w:r>
      <w:r>
        <w:t>имя</w:t>
      </w:r>
    </w:p>
    <w:p w14:paraId="3FBBC4CF" w14:textId="77777777" w:rsidR="00B140AD" w:rsidRDefault="00000000">
      <w:pPr>
        <w:pStyle w:val="Heading1"/>
      </w:pPr>
      <w:bookmarkStart w:id="8" w:name="_Toc214145567"/>
      <w:r>
        <w:lastRenderedPageBreak/>
        <w:t>Ход работы</w:t>
      </w:r>
      <w:bookmarkEnd w:id="8"/>
    </w:p>
    <w:p w14:paraId="2179FE5C" w14:textId="77777777" w:rsidR="00B140AD" w:rsidRDefault="00000000">
      <w:pPr>
        <w:pStyle w:val="Heading2"/>
      </w:pPr>
      <w:bookmarkStart w:id="9" w:name="_Toc214145568"/>
      <w:r>
        <w:t>Установка и запуск Minikube</w:t>
      </w:r>
      <w:bookmarkEnd w:id="9"/>
    </w:p>
    <w:p w14:paraId="601FDBFF" w14:textId="77777777" w:rsidR="00B140AD" w:rsidRDefault="00000000">
      <w:r>
        <w:t>Первым шагом необходимо установить Minikube и запустить локальный Kubernetes кластер. После установки выполняется команда для запуска кластера:</w:t>
      </w:r>
    </w:p>
    <w:p w14:paraId="2D38800F" w14:textId="57889957" w:rsidR="00937B92" w:rsidRDefault="00937B92" w:rsidP="00937B92">
      <w:pPr>
        <w:pStyle w:val="Picture"/>
      </w:pPr>
      <w:r w:rsidRPr="00937B92">
        <w:drawing>
          <wp:inline distT="0" distB="0" distL="0" distR="0" wp14:anchorId="2E6F89AE" wp14:editId="125E4B07">
            <wp:extent cx="6120130" cy="3388995"/>
            <wp:effectExtent l="0" t="0" r="1270" b="1905"/>
            <wp:docPr id="181321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13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F2D4" w14:textId="327AD48A" w:rsidR="00B140AD" w:rsidRDefault="00000000">
      <w:pPr>
        <w:pStyle w:val="Picturename"/>
      </w:pPr>
      <w:r>
        <w:t xml:space="preserve">Запуск </w:t>
      </w:r>
      <w:proofErr w:type="spellStart"/>
      <w:r>
        <w:t>Minikube</w:t>
      </w:r>
      <w:proofErr w:type="spellEnd"/>
      <w:r>
        <w:t xml:space="preserve"> кластера</w:t>
      </w:r>
    </w:p>
    <w:p w14:paraId="437EAE05" w14:textId="77777777" w:rsidR="00B140AD" w:rsidRDefault="00000000">
      <w:r>
        <w:t>После успешного запуска кластера проверяется его статус:</w:t>
      </w:r>
    </w:p>
    <w:p w14:paraId="6DE6CB28" w14:textId="7F068EC0" w:rsidR="00B140AD" w:rsidRDefault="00937B92">
      <w:pPr>
        <w:pStyle w:val="Picture"/>
      </w:pPr>
      <w:r w:rsidRPr="00937B92">
        <w:drawing>
          <wp:inline distT="0" distB="0" distL="0" distR="0" wp14:anchorId="399F5882" wp14:editId="31133756">
            <wp:extent cx="5029200" cy="1663700"/>
            <wp:effectExtent l="0" t="0" r="0" b="0"/>
            <wp:docPr id="99323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35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B976" w14:textId="77777777" w:rsidR="00B140AD" w:rsidRDefault="00000000">
      <w:pPr>
        <w:pStyle w:val="Picturename"/>
      </w:pPr>
      <w:r>
        <w:t>Проверка статуса Minikube</w:t>
      </w:r>
    </w:p>
    <w:p w14:paraId="6533CE57" w14:textId="77777777" w:rsidR="00B140AD" w:rsidRDefault="00000000">
      <w:pPr>
        <w:pStyle w:val="Heading2"/>
      </w:pPr>
      <w:bookmarkStart w:id="10" w:name="_Toc214145569"/>
      <w:r>
        <w:lastRenderedPageBreak/>
        <w:t>Подготовка Docker-образа</w:t>
      </w:r>
      <w:bookmarkEnd w:id="10"/>
    </w:p>
    <w:p w14:paraId="0F7FBDB8" w14:textId="77777777" w:rsidR="00B140AD" w:rsidRDefault="00000000">
      <w:r>
        <w:t>Для развертывания в Kubernetes необходимо создать простое веб-приложение и упаковать его в Docker-образ. Приложение представляет собой простой HTTP-сервер на Node.js.</w:t>
      </w:r>
    </w:p>
    <w:p w14:paraId="329DF4B7" w14:textId="77777777" w:rsidR="00B140AD" w:rsidRDefault="00000000">
      <w:pPr>
        <w:pStyle w:val="Listing"/>
      </w:pPr>
      <w:r>
        <w:t>Код файла server.js</w:t>
      </w:r>
    </w:p>
    <w:p w14:paraId="70C1E526" w14:textId="77777777" w:rsidR="00B140AD" w:rsidRDefault="00000000">
      <w:pPr>
        <w:pStyle w:val="Code"/>
      </w:pPr>
      <w:r>
        <w:t>var http = require(‘http’);</w:t>
      </w:r>
    </w:p>
    <w:p w14:paraId="5980C662" w14:textId="77777777" w:rsidR="00B140AD" w:rsidRDefault="00000000">
      <w:pPr>
        <w:pStyle w:val="Code"/>
      </w:pPr>
      <w:r>
        <w:t>var handleRequest = function(request, response) { console.log(‘Получени запрос на URL:’ + request.url); response.writeHead(200); response.end(‘Hello World!’); }; var www = http.createServer(handleRequest); www.listen(8080);</w:t>
      </w:r>
    </w:p>
    <w:p w14:paraId="3C4786E0" w14:textId="77777777" w:rsidR="00B140AD" w:rsidRDefault="00000000">
      <w:r>
        <w:t>Для упаковки приложения создается Dockerfile:</w:t>
      </w:r>
    </w:p>
    <w:p w14:paraId="1F0E2115" w14:textId="77777777" w:rsidR="00B140AD" w:rsidRDefault="00000000">
      <w:pPr>
        <w:pStyle w:val="Listing"/>
      </w:pPr>
      <w:r>
        <w:t>Содержимое Dockerfile</w:t>
      </w:r>
    </w:p>
    <w:p w14:paraId="7C17F712" w14:textId="77777777" w:rsidR="00B140AD" w:rsidRPr="00937B92" w:rsidRDefault="00000000">
      <w:pPr>
        <w:pStyle w:val="Code"/>
        <w:rPr>
          <w:lang w:val="ru-RU"/>
        </w:rPr>
      </w:pPr>
      <w:r>
        <w:t>FROM node:6.14.2 EXPOSE 8080 COPY server.js . CMD</w:t>
      </w:r>
      <w:r w:rsidRPr="00937B92">
        <w:rPr>
          <w:lang w:val="ru-RU"/>
        </w:rPr>
        <w:t xml:space="preserve"> [“</w:t>
      </w:r>
      <w:r>
        <w:t>node</w:t>
      </w:r>
      <w:r w:rsidRPr="00937B92">
        <w:rPr>
          <w:lang w:val="ru-RU"/>
        </w:rPr>
        <w:t>”, “</w:t>
      </w:r>
      <w:r>
        <w:t>server</w:t>
      </w:r>
      <w:r w:rsidRPr="00937B92">
        <w:rPr>
          <w:lang w:val="ru-RU"/>
        </w:rPr>
        <w:t>.</w:t>
      </w:r>
      <w:proofErr w:type="spellStart"/>
      <w:r>
        <w:t>js</w:t>
      </w:r>
      <w:proofErr w:type="spellEnd"/>
      <w:r w:rsidRPr="00937B92">
        <w:rPr>
          <w:lang w:val="ru-RU"/>
        </w:rPr>
        <w:t>”]</w:t>
      </w:r>
    </w:p>
    <w:p w14:paraId="3E6E6294" w14:textId="77777777" w:rsidR="00B140AD" w:rsidRDefault="00000000">
      <w:r>
        <w:t xml:space="preserve">Для использования локального </w:t>
      </w:r>
      <w:proofErr w:type="spellStart"/>
      <w:r>
        <w:t>Docker</w:t>
      </w:r>
      <w:proofErr w:type="spellEnd"/>
      <w:r>
        <w:t>-образа в Minikube необходимо настроить окружение Docker:</w:t>
      </w:r>
    </w:p>
    <w:p w14:paraId="2BC896F7" w14:textId="190878F0" w:rsidR="00B140AD" w:rsidRPr="00937B92" w:rsidRDefault="00937B92">
      <w:pPr>
        <w:pStyle w:val="Picture"/>
        <w:rPr>
          <w:lang w:val="en-US"/>
        </w:rPr>
      </w:pPr>
      <w:r w:rsidRPr="00937B92">
        <w:drawing>
          <wp:inline distT="0" distB="0" distL="0" distR="0" wp14:anchorId="75144BF4" wp14:editId="2D26ECDD">
            <wp:extent cx="6120130" cy="537210"/>
            <wp:effectExtent l="0" t="0" r="1270" b="0"/>
            <wp:docPr id="187385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50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5B58" w14:textId="77777777" w:rsidR="00B140AD" w:rsidRDefault="00000000">
      <w:pPr>
        <w:pStyle w:val="Picturename"/>
      </w:pPr>
      <w:r>
        <w:t xml:space="preserve">Настройка </w:t>
      </w:r>
      <w:proofErr w:type="spellStart"/>
      <w:r>
        <w:t>Docker</w:t>
      </w:r>
      <w:proofErr w:type="spellEnd"/>
      <w:r>
        <w:t xml:space="preserve"> окружения для Minikube</w:t>
      </w:r>
    </w:p>
    <w:p w14:paraId="44412219" w14:textId="77777777" w:rsidR="00B140AD" w:rsidRDefault="00000000">
      <w:r>
        <w:t>Выполняется сборка Docker-образа с необходимым именем:</w:t>
      </w:r>
    </w:p>
    <w:p w14:paraId="11C5FED6" w14:textId="208A6ACF" w:rsidR="00B140AD" w:rsidRDefault="00937B92">
      <w:pPr>
        <w:pStyle w:val="Picture"/>
      </w:pPr>
      <w:r w:rsidRPr="00937B92">
        <w:lastRenderedPageBreak/>
        <w:drawing>
          <wp:inline distT="0" distB="0" distL="0" distR="0" wp14:anchorId="79305CB0" wp14:editId="2E09FAB1">
            <wp:extent cx="6120130" cy="3443605"/>
            <wp:effectExtent l="0" t="0" r="1270" b="0"/>
            <wp:docPr id="128847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71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24D7" w14:textId="77777777" w:rsidR="00B140AD" w:rsidRDefault="00000000">
      <w:pPr>
        <w:pStyle w:val="Picturename"/>
      </w:pPr>
      <w:r>
        <w:t>Сборка Docker-образа</w:t>
      </w:r>
    </w:p>
    <w:p w14:paraId="466848C9" w14:textId="77777777" w:rsidR="00B140AD" w:rsidRDefault="00000000">
      <w:r>
        <w:t>Проверяется наличие созданного образа:</w:t>
      </w:r>
    </w:p>
    <w:p w14:paraId="29BD2A73" w14:textId="49986C4F" w:rsidR="00B140AD" w:rsidRDefault="00937B92">
      <w:pPr>
        <w:pStyle w:val="Picture"/>
      </w:pPr>
      <w:r w:rsidRPr="00937B92">
        <w:lastRenderedPageBreak/>
        <w:drawing>
          <wp:inline distT="0" distB="0" distL="0" distR="0" wp14:anchorId="778000C4" wp14:editId="1C25D981">
            <wp:extent cx="6120130" cy="6298565"/>
            <wp:effectExtent l="0" t="0" r="1270" b="635"/>
            <wp:docPr id="14228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98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590A" w14:textId="77777777" w:rsidR="00B140AD" w:rsidRDefault="00000000">
      <w:pPr>
        <w:pStyle w:val="Picturename"/>
      </w:pPr>
      <w:r>
        <w:t>Проверка созданного Docker-образа</w:t>
      </w:r>
    </w:p>
    <w:p w14:paraId="2FEEB79D" w14:textId="77777777" w:rsidR="00B140AD" w:rsidRDefault="00000000">
      <w:pPr>
        <w:pStyle w:val="Heading2"/>
      </w:pPr>
      <w:bookmarkStart w:id="11" w:name="_Toc214145570"/>
      <w:r>
        <w:t>Создание Deployment</w:t>
      </w:r>
      <w:bookmarkEnd w:id="11"/>
    </w:p>
    <w:p w14:paraId="7406D9D9" w14:textId="77777777" w:rsidR="00B140AD" w:rsidRDefault="00000000">
      <w:r>
        <w:t>Для развертывания приложения в Kubernetes создается манифест Deployment, который описывает желаемое состояние приложения:</w:t>
      </w:r>
    </w:p>
    <w:p w14:paraId="45E0558A" w14:textId="77777777" w:rsidR="00B140AD" w:rsidRDefault="00000000">
      <w:pPr>
        <w:pStyle w:val="Listing"/>
      </w:pPr>
      <w:r>
        <w:t>Содержимое файла deployment.yaml</w:t>
      </w:r>
    </w:p>
    <w:p w14:paraId="4A3E64C7" w14:textId="77777777" w:rsidR="00B140AD" w:rsidRDefault="00000000">
      <w:pPr>
        <w:pStyle w:val="Code"/>
      </w:pPr>
      <w:r>
        <w:t>apiVersion: apps/v1 kind: Deployment metadata: name: gribkov-ikbo-16-22 spec: replicas: 1 selector: matchLabels: app: gribkov-ikbo-</w:t>
      </w:r>
      <w:r>
        <w:lastRenderedPageBreak/>
        <w:t>16-22 template: metadata: labels: app: gribkov-ikbo-16-22 spec: containers: - name: gribkov-ikbo-16-22-container image: gribkov-ikbo-16-22-obraz imagePullPolicy: Never ports: - containerPort: 8080</w:t>
      </w:r>
    </w:p>
    <w:p w14:paraId="56ACF15F" w14:textId="77777777" w:rsidR="00B140AD" w:rsidRDefault="00000000">
      <w:r>
        <w:t>Применяется созданный манифест для создания Deployment в кластере:</w:t>
      </w:r>
    </w:p>
    <w:p w14:paraId="43B4A380" w14:textId="139E3989" w:rsidR="00B140AD" w:rsidRDefault="00937B92">
      <w:pPr>
        <w:pStyle w:val="Picture"/>
      </w:pPr>
      <w:r w:rsidRPr="00937B92">
        <w:drawing>
          <wp:inline distT="0" distB="0" distL="0" distR="0" wp14:anchorId="381205AD" wp14:editId="1E766293">
            <wp:extent cx="6120130" cy="622300"/>
            <wp:effectExtent l="0" t="0" r="1270" b="0"/>
            <wp:docPr id="182444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48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451D" w14:textId="77777777" w:rsidR="00B140AD" w:rsidRDefault="00000000">
      <w:pPr>
        <w:pStyle w:val="Picturename"/>
      </w:pPr>
      <w:r>
        <w:t>Применение манифеста Deployment</w:t>
      </w:r>
    </w:p>
    <w:p w14:paraId="59F51451" w14:textId="77777777" w:rsidR="00B140AD" w:rsidRDefault="00000000">
      <w:pPr>
        <w:pStyle w:val="Heading2"/>
      </w:pPr>
      <w:bookmarkStart w:id="12" w:name="_Toc214145571"/>
      <w:r>
        <w:t>Просмотр информации о кластере</w:t>
      </w:r>
      <w:bookmarkEnd w:id="12"/>
    </w:p>
    <w:p w14:paraId="2A195CC4" w14:textId="77777777" w:rsidR="00B140AD" w:rsidRDefault="00000000">
      <w:r>
        <w:t>После создания Deployment необходимо проверить состояние развернутых ресурсов. Просматривается список Deployments:</w:t>
      </w:r>
    </w:p>
    <w:p w14:paraId="2A088FEA" w14:textId="4839A242" w:rsidR="00B140AD" w:rsidRDefault="00BA7194">
      <w:pPr>
        <w:pStyle w:val="Picture"/>
      </w:pPr>
      <w:r w:rsidRPr="00BA7194">
        <w:drawing>
          <wp:inline distT="0" distB="0" distL="0" distR="0" wp14:anchorId="6612A454" wp14:editId="7FD682D0">
            <wp:extent cx="6120130" cy="1071245"/>
            <wp:effectExtent l="0" t="0" r="1270" b="0"/>
            <wp:docPr id="211479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94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CD24" w14:textId="77777777" w:rsidR="00B140AD" w:rsidRDefault="00000000">
      <w:pPr>
        <w:pStyle w:val="Picturename"/>
      </w:pPr>
      <w:r>
        <w:t>Список Deployments в кластере</w:t>
      </w:r>
    </w:p>
    <w:p w14:paraId="191B9C59" w14:textId="77777777" w:rsidR="00B140AD" w:rsidRDefault="00000000">
      <w:r>
        <w:t>Просматривается список Pods:</w:t>
      </w:r>
    </w:p>
    <w:p w14:paraId="5349B3A2" w14:textId="1809FA48" w:rsidR="00B140AD" w:rsidRDefault="00BA7194">
      <w:pPr>
        <w:pStyle w:val="Picture"/>
      </w:pPr>
      <w:r w:rsidRPr="00BA7194">
        <w:drawing>
          <wp:inline distT="0" distB="0" distL="0" distR="0" wp14:anchorId="51D36D74" wp14:editId="1D8FAABF">
            <wp:extent cx="6120130" cy="2200275"/>
            <wp:effectExtent l="0" t="0" r="1270" b="0"/>
            <wp:docPr id="194883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39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3B9F" w14:textId="77777777" w:rsidR="00B140AD" w:rsidRDefault="00000000">
      <w:pPr>
        <w:pStyle w:val="Picturename"/>
      </w:pPr>
      <w:r>
        <w:t>Список Pods в кластере</w:t>
      </w:r>
    </w:p>
    <w:p w14:paraId="58652092" w14:textId="77777777" w:rsidR="00B140AD" w:rsidRDefault="00000000">
      <w:r>
        <w:t>Просматриваются события кластера для отслеживания процесса развертывания:</w:t>
      </w:r>
    </w:p>
    <w:p w14:paraId="3A9F6AC3" w14:textId="165922D2" w:rsidR="00B140AD" w:rsidRDefault="00BA7194">
      <w:pPr>
        <w:pStyle w:val="Picture"/>
      </w:pPr>
      <w:r w:rsidRPr="00BA7194">
        <w:lastRenderedPageBreak/>
        <w:drawing>
          <wp:inline distT="0" distB="0" distL="0" distR="0" wp14:anchorId="74997E6B" wp14:editId="05CB1EA1">
            <wp:extent cx="6120130" cy="8169275"/>
            <wp:effectExtent l="0" t="0" r="1270" b="0"/>
            <wp:docPr id="24192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0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9FFF" w14:textId="77777777" w:rsidR="00B140AD" w:rsidRDefault="00000000">
      <w:pPr>
        <w:pStyle w:val="Picturename"/>
      </w:pPr>
      <w:r>
        <w:t>События кластера Kubernetes</w:t>
      </w:r>
    </w:p>
    <w:p w14:paraId="0839B55C" w14:textId="77777777" w:rsidR="00B140AD" w:rsidRDefault="00000000">
      <w:r>
        <w:t>Просматривается конфигурация kubectl:</w:t>
      </w:r>
    </w:p>
    <w:p w14:paraId="28EF34FC" w14:textId="71C1BB43" w:rsidR="00B140AD" w:rsidRDefault="00BA7194">
      <w:pPr>
        <w:pStyle w:val="Picture"/>
      </w:pPr>
      <w:r w:rsidRPr="00BA7194">
        <w:lastRenderedPageBreak/>
        <w:drawing>
          <wp:inline distT="0" distB="0" distL="0" distR="0" wp14:anchorId="3039F366" wp14:editId="53A377BA">
            <wp:extent cx="6120130" cy="5335270"/>
            <wp:effectExtent l="0" t="0" r="1270" b="0"/>
            <wp:docPr id="169088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86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619D" w14:textId="77777777" w:rsidR="00B140AD" w:rsidRDefault="00000000">
      <w:pPr>
        <w:pStyle w:val="Picturename"/>
      </w:pPr>
      <w:r>
        <w:t>Конфигурация kubectl</w:t>
      </w:r>
    </w:p>
    <w:p w14:paraId="043DBB7A" w14:textId="77777777" w:rsidR="00B140AD" w:rsidRDefault="00000000">
      <w:pPr>
        <w:pStyle w:val="Heading2"/>
      </w:pPr>
      <w:bookmarkStart w:id="13" w:name="_Toc214145572"/>
      <w:r>
        <w:t>Создание Service для доступа к приложению</w:t>
      </w:r>
      <w:bookmarkEnd w:id="13"/>
    </w:p>
    <w:p w14:paraId="4F4DD8F6" w14:textId="77777777" w:rsidR="00B140AD" w:rsidRDefault="00000000">
      <w:r>
        <w:t>Для обеспечения доступа к приложению создается Service типа NodePort:</w:t>
      </w:r>
    </w:p>
    <w:p w14:paraId="7889448F" w14:textId="3BD4CC5B" w:rsidR="00B140AD" w:rsidRDefault="00BA7194">
      <w:pPr>
        <w:pStyle w:val="Picture"/>
      </w:pPr>
      <w:r w:rsidRPr="00BA7194">
        <w:drawing>
          <wp:inline distT="0" distB="0" distL="0" distR="0" wp14:anchorId="6DB097EC" wp14:editId="4291545B">
            <wp:extent cx="6120130" cy="699135"/>
            <wp:effectExtent l="0" t="0" r="1270" b="0"/>
            <wp:docPr id="10957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30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1111" w14:textId="77777777" w:rsidR="00B140AD" w:rsidRDefault="00000000">
      <w:pPr>
        <w:pStyle w:val="Picturename"/>
      </w:pPr>
      <w:r>
        <w:t>Создание Service типа NodePort</w:t>
      </w:r>
    </w:p>
    <w:p w14:paraId="4753A167" w14:textId="77777777" w:rsidR="00B140AD" w:rsidRDefault="00000000">
      <w:r>
        <w:t>Просматривается список Services в кластере:</w:t>
      </w:r>
    </w:p>
    <w:p w14:paraId="6E63B94B" w14:textId="143F48D2" w:rsidR="00B140AD" w:rsidRDefault="00BA7194">
      <w:pPr>
        <w:pStyle w:val="Picture"/>
      </w:pPr>
      <w:r w:rsidRPr="00BA7194">
        <w:lastRenderedPageBreak/>
        <w:drawing>
          <wp:inline distT="0" distB="0" distL="0" distR="0" wp14:anchorId="5AD95377" wp14:editId="23B165D6">
            <wp:extent cx="6120130" cy="1516380"/>
            <wp:effectExtent l="0" t="0" r="1270" b="0"/>
            <wp:docPr id="3635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68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5A07" w14:textId="77777777" w:rsidR="00B140AD" w:rsidRDefault="00000000">
      <w:pPr>
        <w:pStyle w:val="Picturename"/>
      </w:pPr>
      <w:r>
        <w:t>Список Services в кластере</w:t>
      </w:r>
    </w:p>
    <w:p w14:paraId="5B3261AF" w14:textId="77777777" w:rsidR="00B140AD" w:rsidRDefault="00000000">
      <w:pPr>
        <w:pStyle w:val="Heading2"/>
      </w:pPr>
      <w:bookmarkStart w:id="14" w:name="_Toc214145573"/>
      <w:r>
        <w:t>Запуск и тестирование сервиса</w:t>
      </w:r>
      <w:bookmarkEnd w:id="14"/>
    </w:p>
    <w:p w14:paraId="36DA57AF" w14:textId="77777777" w:rsidR="00B140AD" w:rsidRDefault="00000000">
      <w:r>
        <w:t>Выполняется команда для открытия доступа к сервису через браузер:</w:t>
      </w:r>
    </w:p>
    <w:p w14:paraId="7162AEA3" w14:textId="060B4353" w:rsidR="00B140AD" w:rsidRDefault="00BA7194">
      <w:pPr>
        <w:pStyle w:val="Picture"/>
      </w:pPr>
      <w:r w:rsidRPr="00BA7194">
        <w:drawing>
          <wp:inline distT="0" distB="0" distL="0" distR="0" wp14:anchorId="792286B0" wp14:editId="1A601C33">
            <wp:extent cx="6120130" cy="2576830"/>
            <wp:effectExtent l="0" t="0" r="1270" b="1270"/>
            <wp:docPr id="16590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74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89CA" w14:textId="77777777" w:rsidR="00B140AD" w:rsidRDefault="00000000">
      <w:pPr>
        <w:pStyle w:val="Picturename"/>
      </w:pPr>
      <w:r>
        <w:t>Открытие сервиса через Minikube</w:t>
      </w:r>
    </w:p>
    <w:p w14:paraId="34FCFDD9" w14:textId="77777777" w:rsidR="00B140AD" w:rsidRDefault="00000000">
      <w:r>
        <w:t>Проверяется работоспособность приложения путем отправки HTTP-запроса:</w:t>
      </w:r>
    </w:p>
    <w:p w14:paraId="68A34439" w14:textId="63DD1A55" w:rsidR="00B140AD" w:rsidRDefault="00BA7194">
      <w:pPr>
        <w:pStyle w:val="Picture"/>
      </w:pPr>
      <w:r w:rsidRPr="00BA7194">
        <w:drawing>
          <wp:inline distT="0" distB="0" distL="0" distR="0" wp14:anchorId="344815E8" wp14:editId="4C7D35C1">
            <wp:extent cx="4889500" cy="1104900"/>
            <wp:effectExtent l="0" t="0" r="0" b="0"/>
            <wp:docPr id="193812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3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291B" w14:textId="77777777" w:rsidR="00B140AD" w:rsidRDefault="00000000">
      <w:pPr>
        <w:pStyle w:val="Picturename"/>
      </w:pPr>
      <w:r>
        <w:t>Тестирование работы веб-приложения</w:t>
      </w:r>
    </w:p>
    <w:p w14:paraId="0E9EC7F4" w14:textId="77777777" w:rsidR="00B140AD" w:rsidRDefault="00000000">
      <w:pPr>
        <w:pStyle w:val="Heading2"/>
      </w:pPr>
      <w:bookmarkStart w:id="15" w:name="_Toc214145574"/>
      <w:r>
        <w:lastRenderedPageBreak/>
        <w:t>Работа с дополнениями Minikube</w:t>
      </w:r>
      <w:bookmarkEnd w:id="15"/>
    </w:p>
    <w:p w14:paraId="7C6998A1" w14:textId="77777777" w:rsidR="00B140AD" w:rsidRDefault="00000000">
      <w:r>
        <w:t>Minikube предоставляет набор дополнений (addons) для расширения функциональности кластера. Просматривается список доступных дополнений:</w:t>
      </w:r>
    </w:p>
    <w:p w14:paraId="7A115325" w14:textId="1E4225C9" w:rsidR="00B140AD" w:rsidRDefault="00BA7194">
      <w:pPr>
        <w:pStyle w:val="Picture"/>
      </w:pPr>
      <w:r w:rsidRPr="00BA7194">
        <w:drawing>
          <wp:inline distT="0" distB="0" distL="0" distR="0" wp14:anchorId="6AB05B2C" wp14:editId="11A84C04">
            <wp:extent cx="6120130" cy="6363335"/>
            <wp:effectExtent l="0" t="0" r="1270" b="0"/>
            <wp:docPr id="128840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04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999F" w14:textId="77777777" w:rsidR="00B140AD" w:rsidRDefault="00000000">
      <w:pPr>
        <w:pStyle w:val="Picturename"/>
      </w:pPr>
      <w:r>
        <w:t>Список дополнений Minikube</w:t>
      </w:r>
    </w:p>
    <w:p w14:paraId="3CA520E2" w14:textId="77777777" w:rsidR="00B140AD" w:rsidRDefault="00000000">
      <w:r>
        <w:t>Включается дополнение ingress, которое предоставляет возможность настройки входящего трафика:</w:t>
      </w:r>
    </w:p>
    <w:p w14:paraId="25EB59D1" w14:textId="712F05CB" w:rsidR="00B140AD" w:rsidRDefault="00BA7194">
      <w:pPr>
        <w:pStyle w:val="Picture"/>
      </w:pPr>
      <w:r w:rsidRPr="00BA7194">
        <w:lastRenderedPageBreak/>
        <w:drawing>
          <wp:inline distT="0" distB="0" distL="0" distR="0" wp14:anchorId="33FE439E" wp14:editId="003418A6">
            <wp:extent cx="6120130" cy="1979930"/>
            <wp:effectExtent l="0" t="0" r="1270" b="1270"/>
            <wp:docPr id="173617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79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66FD" w14:textId="77777777" w:rsidR="00B140AD" w:rsidRDefault="00000000">
      <w:pPr>
        <w:pStyle w:val="Picturename"/>
      </w:pPr>
      <w:r>
        <w:t>Включение дополнения ingress</w:t>
      </w:r>
    </w:p>
    <w:p w14:paraId="7238DD5C" w14:textId="77777777" w:rsidR="00B140AD" w:rsidRDefault="00000000">
      <w:r>
        <w:t>Проверяется состояние Pods и Services в системном namespace:</w:t>
      </w:r>
    </w:p>
    <w:p w14:paraId="0A911061" w14:textId="48CA47FE" w:rsidR="00B140AD" w:rsidRDefault="00BA7194">
      <w:pPr>
        <w:pStyle w:val="Picture"/>
      </w:pPr>
      <w:r w:rsidRPr="00BA7194">
        <w:drawing>
          <wp:inline distT="0" distB="0" distL="0" distR="0" wp14:anchorId="1338C693" wp14:editId="29A5D20E">
            <wp:extent cx="6120130" cy="2906395"/>
            <wp:effectExtent l="0" t="0" r="1270" b="1905"/>
            <wp:docPr id="19075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00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19C0" w14:textId="77777777" w:rsidR="00B140AD" w:rsidRPr="00937B92" w:rsidRDefault="00000000">
      <w:pPr>
        <w:pStyle w:val="Picturename"/>
        <w:rPr>
          <w:lang w:val="en-US"/>
        </w:rPr>
      </w:pPr>
      <w:r w:rsidRPr="00937B92">
        <w:rPr>
          <w:lang w:val="en-US"/>
        </w:rPr>
        <w:t xml:space="preserve">Pods </w:t>
      </w:r>
      <w:r>
        <w:t>и</w:t>
      </w:r>
      <w:r w:rsidRPr="00937B92">
        <w:rPr>
          <w:lang w:val="en-US"/>
        </w:rPr>
        <w:t xml:space="preserve"> Services </w:t>
      </w:r>
      <w:r>
        <w:t>в</w:t>
      </w:r>
      <w:r w:rsidRPr="00937B92">
        <w:rPr>
          <w:lang w:val="en-US"/>
        </w:rPr>
        <w:t xml:space="preserve"> namespace </w:t>
      </w:r>
      <w:proofErr w:type="spellStart"/>
      <w:r w:rsidRPr="00937B92">
        <w:rPr>
          <w:lang w:val="en-US"/>
        </w:rPr>
        <w:t>kube</w:t>
      </w:r>
      <w:proofErr w:type="spellEnd"/>
      <w:r w:rsidRPr="00937B92">
        <w:rPr>
          <w:lang w:val="en-US"/>
        </w:rPr>
        <w:t>-system</w:t>
      </w:r>
    </w:p>
    <w:p w14:paraId="559EC3A6" w14:textId="77777777" w:rsidR="00B140AD" w:rsidRPr="00937B92" w:rsidRDefault="00000000">
      <w:pPr>
        <w:rPr>
          <w:lang w:val="en-US"/>
        </w:rPr>
      </w:pPr>
      <w:r>
        <w:t>Отключается</w:t>
      </w:r>
      <w:r w:rsidRPr="00937B92">
        <w:rPr>
          <w:lang w:val="en-US"/>
        </w:rPr>
        <w:t xml:space="preserve"> </w:t>
      </w:r>
      <w:r>
        <w:t>дополнение</w:t>
      </w:r>
      <w:r w:rsidRPr="00937B92">
        <w:rPr>
          <w:lang w:val="en-US"/>
        </w:rPr>
        <w:t xml:space="preserve"> ingress:</w:t>
      </w:r>
    </w:p>
    <w:p w14:paraId="46C49C88" w14:textId="52C3F54D" w:rsidR="00B140AD" w:rsidRPr="00937B92" w:rsidRDefault="00BA7194">
      <w:pPr>
        <w:pStyle w:val="Picture"/>
        <w:rPr>
          <w:lang w:val="en-US"/>
        </w:rPr>
      </w:pPr>
      <w:r w:rsidRPr="00BA7194">
        <w:rPr>
          <w:lang w:val="en-US"/>
        </w:rPr>
        <w:drawing>
          <wp:inline distT="0" distB="0" distL="0" distR="0" wp14:anchorId="42A66E8D" wp14:editId="5CBE0367">
            <wp:extent cx="6120130" cy="425450"/>
            <wp:effectExtent l="0" t="0" r="1270" b="6350"/>
            <wp:docPr id="4625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79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F674" w14:textId="77777777" w:rsidR="00B140AD" w:rsidRDefault="00000000">
      <w:pPr>
        <w:pStyle w:val="Picturename"/>
      </w:pPr>
      <w:r>
        <w:t xml:space="preserve">Отключение дополнения </w:t>
      </w:r>
      <w:proofErr w:type="spellStart"/>
      <w:r>
        <w:t>ingress</w:t>
      </w:r>
      <w:proofErr w:type="spellEnd"/>
    </w:p>
    <w:p w14:paraId="02BCB34F" w14:textId="77777777" w:rsidR="00B140AD" w:rsidRDefault="00000000">
      <w:pPr>
        <w:pStyle w:val="Heading2"/>
      </w:pPr>
      <w:bookmarkStart w:id="16" w:name="_Toc214145575"/>
      <w:r>
        <w:t>Работа с Kubernetes Dashboard</w:t>
      </w:r>
      <w:bookmarkEnd w:id="16"/>
    </w:p>
    <w:p w14:paraId="1C379839" w14:textId="77777777" w:rsidR="00B140AD" w:rsidRDefault="00000000">
      <w:r>
        <w:t>Kubernetes Dashboard предоставляет веб-интерфейс для управления кластером. Запускается Dashboard:</w:t>
      </w:r>
    </w:p>
    <w:p w14:paraId="1BD770DE" w14:textId="6696E319" w:rsidR="00B140AD" w:rsidRDefault="00BA7194">
      <w:pPr>
        <w:pStyle w:val="Picture"/>
      </w:pPr>
      <w:r w:rsidRPr="00BA7194">
        <w:lastRenderedPageBreak/>
        <w:drawing>
          <wp:inline distT="0" distB="0" distL="0" distR="0" wp14:anchorId="45931DEF" wp14:editId="674DE1FE">
            <wp:extent cx="6120130" cy="1362075"/>
            <wp:effectExtent l="0" t="0" r="1270" b="0"/>
            <wp:docPr id="58521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9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BAEF" w14:textId="77777777" w:rsidR="00B140AD" w:rsidRDefault="00000000">
      <w:pPr>
        <w:pStyle w:val="Picturename"/>
      </w:pPr>
      <w:r>
        <w:t>Запуск Kubernetes Dashboard</w:t>
      </w:r>
    </w:p>
    <w:p w14:paraId="4A3D24D6" w14:textId="77777777" w:rsidR="00B140AD" w:rsidRDefault="00000000">
      <w:r>
        <w:t>В Dashboard открывается раздел Deployments, который отображает следующие параметры:</w:t>
      </w:r>
    </w:p>
    <w:p w14:paraId="26BB008F" w14:textId="77777777" w:rsidR="00B140AD" w:rsidRPr="00937B92" w:rsidRDefault="00000000">
      <w:pPr>
        <w:numPr>
          <w:ilvl w:val="0"/>
          <w:numId w:val="68"/>
        </w:numPr>
        <w:rPr>
          <w:lang w:val="en-US"/>
        </w:rPr>
      </w:pPr>
      <w:r w:rsidRPr="00937B92">
        <w:rPr>
          <w:b/>
          <w:bCs/>
          <w:lang w:val="en-US"/>
        </w:rPr>
        <w:t>Name</w:t>
      </w:r>
      <w:r w:rsidRPr="00937B92">
        <w:rPr>
          <w:lang w:val="en-US"/>
        </w:rPr>
        <w:t xml:space="preserve"> — </w:t>
      </w:r>
      <w:r>
        <w:t>имя</w:t>
      </w:r>
      <w:r w:rsidRPr="00937B92">
        <w:rPr>
          <w:lang w:val="en-US"/>
        </w:rPr>
        <w:t xml:space="preserve"> Deployment (gribkov-ikbo-16-22)</w:t>
      </w:r>
    </w:p>
    <w:p w14:paraId="6F11271E" w14:textId="77777777" w:rsidR="00B140AD" w:rsidRDefault="00000000">
      <w:pPr>
        <w:numPr>
          <w:ilvl w:val="0"/>
          <w:numId w:val="68"/>
        </w:numPr>
      </w:pPr>
      <w:proofErr w:type="spellStart"/>
      <w:r>
        <w:rPr>
          <w:b/>
          <w:bCs/>
        </w:rPr>
        <w:t>Namespace</w:t>
      </w:r>
      <w:proofErr w:type="spellEnd"/>
      <w:r>
        <w:t xml:space="preserve"> — пространство имен, в котором развернут Deployment (default)</w:t>
      </w:r>
    </w:p>
    <w:p w14:paraId="00169A72" w14:textId="77777777" w:rsidR="00B140AD" w:rsidRDefault="00000000">
      <w:pPr>
        <w:numPr>
          <w:ilvl w:val="0"/>
          <w:numId w:val="68"/>
        </w:numPr>
      </w:pPr>
      <w:r>
        <w:rPr>
          <w:b/>
          <w:bCs/>
        </w:rPr>
        <w:t>Labels</w:t>
      </w:r>
      <w:r>
        <w:t xml:space="preserve"> — метки для идентификации и группировки ресурсов</w:t>
      </w:r>
    </w:p>
    <w:p w14:paraId="7E2FB425" w14:textId="77777777" w:rsidR="00B140AD" w:rsidRDefault="00000000">
      <w:pPr>
        <w:numPr>
          <w:ilvl w:val="0"/>
          <w:numId w:val="68"/>
        </w:numPr>
      </w:pPr>
      <w:r>
        <w:rPr>
          <w:b/>
          <w:bCs/>
        </w:rPr>
        <w:t>Pods</w:t>
      </w:r>
      <w:r>
        <w:t xml:space="preserve"> — количество запущенных Pods и их статус</w:t>
      </w:r>
    </w:p>
    <w:p w14:paraId="071EDA25" w14:textId="77777777" w:rsidR="00B140AD" w:rsidRDefault="00000000">
      <w:pPr>
        <w:numPr>
          <w:ilvl w:val="0"/>
          <w:numId w:val="68"/>
        </w:numPr>
      </w:pPr>
      <w:r>
        <w:rPr>
          <w:b/>
          <w:bCs/>
        </w:rPr>
        <w:t>Replicas</w:t>
      </w:r>
      <w:r>
        <w:t xml:space="preserve"> — желаемое количество реплик (1/1)</w:t>
      </w:r>
    </w:p>
    <w:p w14:paraId="45A3715E" w14:textId="77777777" w:rsidR="00B140AD" w:rsidRDefault="00000000">
      <w:pPr>
        <w:numPr>
          <w:ilvl w:val="0"/>
          <w:numId w:val="68"/>
        </w:numPr>
      </w:pPr>
      <w:r>
        <w:rPr>
          <w:b/>
          <w:bCs/>
        </w:rPr>
        <w:t>Image</w:t>
      </w:r>
      <w:r>
        <w:t xml:space="preserve"> — используемый Docker-образ (gribkov-ikbo-16-22-obraz)</w:t>
      </w:r>
    </w:p>
    <w:p w14:paraId="2A40F845" w14:textId="77777777" w:rsidR="00B140AD" w:rsidRDefault="00000000">
      <w:pPr>
        <w:numPr>
          <w:ilvl w:val="0"/>
          <w:numId w:val="68"/>
        </w:numPr>
      </w:pPr>
      <w:r>
        <w:rPr>
          <w:b/>
          <w:bCs/>
        </w:rPr>
        <w:t>Age</w:t>
      </w:r>
      <w:r>
        <w:t xml:space="preserve"> — время существования Deployment</w:t>
      </w:r>
    </w:p>
    <w:p w14:paraId="19812FBB" w14:textId="77777777" w:rsidR="00B140AD" w:rsidRDefault="00000000">
      <w:pPr>
        <w:numPr>
          <w:ilvl w:val="0"/>
          <w:numId w:val="68"/>
        </w:numPr>
      </w:pPr>
      <w:r>
        <w:rPr>
          <w:b/>
          <w:bCs/>
        </w:rPr>
        <w:t>Selector</w:t>
      </w:r>
      <w:r>
        <w:t xml:space="preserve"> — селектор для выбора управляемых Pods (app=gribkov-ikbo-16-22)</w:t>
      </w:r>
    </w:p>
    <w:p w14:paraId="0C10E969" w14:textId="77777777" w:rsidR="00B140AD" w:rsidRDefault="00000000">
      <w:pPr>
        <w:numPr>
          <w:ilvl w:val="0"/>
          <w:numId w:val="68"/>
        </w:numPr>
      </w:pPr>
      <w:r>
        <w:rPr>
          <w:b/>
          <w:bCs/>
        </w:rPr>
        <w:t>Strategy</w:t>
      </w:r>
      <w:r>
        <w:t xml:space="preserve"> — стратегия обновления (RollingUpdate)</w:t>
      </w:r>
    </w:p>
    <w:p w14:paraId="7FD717C4" w14:textId="77777777" w:rsidR="00B140AD" w:rsidRDefault="00000000">
      <w:pPr>
        <w:numPr>
          <w:ilvl w:val="0"/>
          <w:numId w:val="68"/>
        </w:numPr>
      </w:pPr>
      <w:r>
        <w:rPr>
          <w:b/>
          <w:bCs/>
        </w:rPr>
        <w:t>Events</w:t>
      </w:r>
      <w:r>
        <w:t xml:space="preserve"> — события, связанные с Deployment</w:t>
      </w:r>
    </w:p>
    <w:p w14:paraId="79B7A400" w14:textId="3BBABE61" w:rsidR="00B140AD" w:rsidRPr="00937B92" w:rsidRDefault="00BA7194">
      <w:pPr>
        <w:pStyle w:val="Picture"/>
        <w:rPr>
          <w:lang w:val="en-US"/>
        </w:rPr>
      </w:pPr>
      <w:r w:rsidRPr="00BA7194">
        <w:rPr>
          <w:lang w:val="en-US"/>
        </w:rPr>
        <w:drawing>
          <wp:inline distT="0" distB="0" distL="0" distR="0" wp14:anchorId="062656B9" wp14:editId="79CFE470">
            <wp:extent cx="6120130" cy="2362200"/>
            <wp:effectExtent l="0" t="0" r="1270" b="0"/>
            <wp:docPr id="118706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1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8020" w14:textId="77777777" w:rsidR="00B140AD" w:rsidRDefault="00000000">
      <w:pPr>
        <w:pStyle w:val="Picturename"/>
      </w:pPr>
      <w:r>
        <w:t xml:space="preserve">Раздел </w:t>
      </w:r>
      <w:proofErr w:type="spellStart"/>
      <w:r>
        <w:t>Deployments</w:t>
      </w:r>
      <w:proofErr w:type="spellEnd"/>
      <w:r>
        <w:t xml:space="preserve"> в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5B0F034C" w14:textId="77777777" w:rsidR="00B140AD" w:rsidRDefault="00000000">
      <w:r>
        <w:lastRenderedPageBreak/>
        <w:t>При открытии детальной информации о Deployment отображаются дополнительные параметры:</w:t>
      </w:r>
    </w:p>
    <w:p w14:paraId="69FE52DF" w14:textId="77777777" w:rsidR="00B140AD" w:rsidRDefault="00000000">
      <w:pPr>
        <w:numPr>
          <w:ilvl w:val="0"/>
          <w:numId w:val="69"/>
        </w:numPr>
      </w:pPr>
      <w:r>
        <w:rPr>
          <w:b/>
          <w:bCs/>
        </w:rPr>
        <w:t>Pod Template</w:t>
      </w:r>
      <w:r>
        <w:t xml:space="preserve"> — шаблон для создания Pods, включая спецификацию контейнеров</w:t>
      </w:r>
    </w:p>
    <w:p w14:paraId="5CBE342A" w14:textId="77777777" w:rsidR="00B140AD" w:rsidRDefault="00000000">
      <w:pPr>
        <w:numPr>
          <w:ilvl w:val="0"/>
          <w:numId w:val="69"/>
        </w:numPr>
      </w:pPr>
      <w:r>
        <w:rPr>
          <w:b/>
          <w:bCs/>
        </w:rPr>
        <w:t>Container Specifications</w:t>
      </w:r>
      <w:r>
        <w:t xml:space="preserve"> — детали контейнеров (имя, образ, порты, ресурсы)</w:t>
      </w:r>
    </w:p>
    <w:p w14:paraId="07E41277" w14:textId="77777777" w:rsidR="00B140AD" w:rsidRPr="00937B92" w:rsidRDefault="00000000">
      <w:pPr>
        <w:numPr>
          <w:ilvl w:val="0"/>
          <w:numId w:val="69"/>
        </w:numPr>
        <w:rPr>
          <w:lang w:val="en-US"/>
        </w:rPr>
      </w:pPr>
      <w:r w:rsidRPr="00937B92">
        <w:rPr>
          <w:b/>
          <w:bCs/>
          <w:lang w:val="en-US"/>
        </w:rPr>
        <w:t>Conditions</w:t>
      </w:r>
      <w:r w:rsidRPr="00937B92">
        <w:rPr>
          <w:lang w:val="en-US"/>
        </w:rPr>
        <w:t xml:space="preserve"> — </w:t>
      </w:r>
      <w:r>
        <w:t>условия</w:t>
      </w:r>
      <w:r w:rsidRPr="00937B92">
        <w:rPr>
          <w:lang w:val="en-US"/>
        </w:rPr>
        <w:t xml:space="preserve"> </w:t>
      </w:r>
      <w:r>
        <w:t>состояния</w:t>
      </w:r>
      <w:r w:rsidRPr="00937B92">
        <w:rPr>
          <w:lang w:val="en-US"/>
        </w:rPr>
        <w:t xml:space="preserve"> Deployment (Available, Progressing)</w:t>
      </w:r>
    </w:p>
    <w:p w14:paraId="53A52596" w14:textId="77777777" w:rsidR="00B140AD" w:rsidRDefault="00000000">
      <w:pPr>
        <w:numPr>
          <w:ilvl w:val="0"/>
          <w:numId w:val="69"/>
        </w:numPr>
      </w:pPr>
      <w:r>
        <w:rPr>
          <w:b/>
          <w:bCs/>
        </w:rPr>
        <w:t xml:space="preserve">New </w:t>
      </w:r>
      <w:proofErr w:type="spellStart"/>
      <w:r>
        <w:rPr>
          <w:b/>
          <w:bCs/>
        </w:rPr>
        <w:t>Replica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</w:t>
      </w:r>
      <w:proofErr w:type="spellEnd"/>
      <w:r>
        <w:t xml:space="preserve"> — информация о ReplicaSet, управляющем текущими Pods</w:t>
      </w:r>
    </w:p>
    <w:p w14:paraId="019FDAD7" w14:textId="77777777" w:rsidR="00B140AD" w:rsidRDefault="00000000">
      <w:pPr>
        <w:numPr>
          <w:ilvl w:val="0"/>
          <w:numId w:val="69"/>
        </w:numPr>
      </w:pPr>
      <w:r>
        <w:rPr>
          <w:b/>
          <w:bCs/>
        </w:rPr>
        <w:t>Resource Requests and Limits</w:t>
      </w:r>
      <w:r>
        <w:t xml:space="preserve"> — запросы и ограничения ресурсов (CPU, память)</w:t>
      </w:r>
    </w:p>
    <w:p w14:paraId="6C9B1A6F" w14:textId="2B7291BA" w:rsidR="00B140AD" w:rsidRDefault="00BA7194">
      <w:pPr>
        <w:pStyle w:val="Picture"/>
      </w:pPr>
      <w:r w:rsidRPr="00BA7194">
        <w:drawing>
          <wp:inline distT="0" distB="0" distL="0" distR="0" wp14:anchorId="654D5A0B" wp14:editId="17ADC0A7">
            <wp:extent cx="6120130" cy="3309620"/>
            <wp:effectExtent l="0" t="0" r="1270" b="5080"/>
            <wp:docPr id="5319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F43D" w14:textId="77777777" w:rsidR="00B140AD" w:rsidRDefault="00000000">
      <w:pPr>
        <w:pStyle w:val="Picturename"/>
      </w:pPr>
      <w:r>
        <w:t>Детальная информация о Deployment</w:t>
      </w:r>
    </w:p>
    <w:p w14:paraId="041373FF" w14:textId="77777777" w:rsidR="00B140AD" w:rsidRDefault="00000000">
      <w:pPr>
        <w:pStyle w:val="Heading2"/>
      </w:pPr>
      <w:bookmarkStart w:id="17" w:name="_Toc214145576"/>
      <w:r>
        <w:t>Удаление ресурсов и остановка кластера</w:t>
      </w:r>
      <w:bookmarkEnd w:id="17"/>
    </w:p>
    <w:p w14:paraId="7955BB13" w14:textId="77777777" w:rsidR="00B140AD" w:rsidRDefault="00000000">
      <w:r>
        <w:t>После завершения работы необходимо удалить созданные ресурсы. Удаляется Service:</w:t>
      </w:r>
    </w:p>
    <w:p w14:paraId="68F6C601" w14:textId="37C99408" w:rsidR="00B140AD" w:rsidRDefault="00BA7194">
      <w:pPr>
        <w:pStyle w:val="Picture"/>
      </w:pPr>
      <w:r w:rsidRPr="00BA7194">
        <w:lastRenderedPageBreak/>
        <w:drawing>
          <wp:inline distT="0" distB="0" distL="0" distR="0" wp14:anchorId="4B40CE6C" wp14:editId="3E195FBB">
            <wp:extent cx="6120130" cy="501015"/>
            <wp:effectExtent l="0" t="0" r="1270" b="0"/>
            <wp:docPr id="139948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844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092D" w14:textId="77777777" w:rsidR="00B140AD" w:rsidRDefault="00000000">
      <w:pPr>
        <w:pStyle w:val="Picturename"/>
      </w:pPr>
      <w:r>
        <w:t>Удаление Service</w:t>
      </w:r>
    </w:p>
    <w:p w14:paraId="34C7E402" w14:textId="77777777" w:rsidR="00B140AD" w:rsidRDefault="00000000">
      <w:r>
        <w:t>Удаляется Deployment:</w:t>
      </w:r>
    </w:p>
    <w:p w14:paraId="7382E056" w14:textId="527DCFF0" w:rsidR="00B140AD" w:rsidRDefault="00BA7194">
      <w:pPr>
        <w:pStyle w:val="Picture"/>
      </w:pPr>
      <w:r w:rsidRPr="00BA7194">
        <w:drawing>
          <wp:inline distT="0" distB="0" distL="0" distR="0" wp14:anchorId="3F9EFAD0" wp14:editId="4527ADFE">
            <wp:extent cx="6120130" cy="497205"/>
            <wp:effectExtent l="0" t="0" r="1270" b="0"/>
            <wp:docPr id="52030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047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4B9C" w14:textId="77777777" w:rsidR="00B140AD" w:rsidRDefault="00000000">
      <w:pPr>
        <w:pStyle w:val="Picturename"/>
      </w:pPr>
      <w:r>
        <w:t>Удаление Deployment</w:t>
      </w:r>
    </w:p>
    <w:p w14:paraId="3D928FFD" w14:textId="77777777" w:rsidR="00B140AD" w:rsidRDefault="00000000">
      <w:r>
        <w:t>Останавливается кластер Minikube:</w:t>
      </w:r>
    </w:p>
    <w:p w14:paraId="3AAAC18A" w14:textId="4BE5D14D" w:rsidR="00B140AD" w:rsidRDefault="00BA7194">
      <w:pPr>
        <w:pStyle w:val="Picture"/>
      </w:pPr>
      <w:r w:rsidRPr="00BA7194">
        <w:drawing>
          <wp:inline distT="0" distB="0" distL="0" distR="0" wp14:anchorId="4A9B53A9" wp14:editId="7B0C7415">
            <wp:extent cx="6120130" cy="1139190"/>
            <wp:effectExtent l="0" t="0" r="1270" b="3810"/>
            <wp:docPr id="120300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4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A2CD" w14:textId="77777777" w:rsidR="00B140AD" w:rsidRDefault="00000000">
      <w:pPr>
        <w:pStyle w:val="Picturename"/>
      </w:pPr>
      <w:r>
        <w:t>Остановка кластера Minikube</w:t>
      </w:r>
    </w:p>
    <w:p w14:paraId="0FA559E2" w14:textId="77777777" w:rsidR="00B140AD" w:rsidRDefault="00000000">
      <w:pPr>
        <w:pStyle w:val="Heading1"/>
      </w:pPr>
      <w:bookmarkStart w:id="18" w:name="_Toc214145577"/>
      <w:r>
        <w:lastRenderedPageBreak/>
        <w:t>Вывод</w:t>
      </w:r>
      <w:bookmarkEnd w:id="18"/>
    </w:p>
    <w:p w14:paraId="5575EA8C" w14:textId="77777777" w:rsidR="00B140AD" w:rsidRDefault="00000000">
      <w:r>
        <w:t>В ходе выполнения практической работы были изучены основы работы с системой оркестрации контейнеров Kubernetes и инструментом локальной разработки Minikube.</w:t>
      </w:r>
    </w:p>
    <w:p w14:paraId="27B3E696" w14:textId="77777777" w:rsidR="00B140AD" w:rsidRDefault="00000000">
      <w:r>
        <w:t>Основные результаты работы:</w:t>
      </w:r>
    </w:p>
    <w:p w14:paraId="3BA1C748" w14:textId="77777777" w:rsidR="00B140AD" w:rsidRDefault="00000000">
      <w:pPr>
        <w:numPr>
          <w:ilvl w:val="0"/>
          <w:numId w:val="70"/>
        </w:numPr>
      </w:pPr>
      <w:r>
        <w:t>Успешно установлен и настроен Minikube для запуска локального Kubernetes кластера.</w:t>
      </w:r>
    </w:p>
    <w:p w14:paraId="4866F73D" w14:textId="77777777" w:rsidR="00B140AD" w:rsidRDefault="00000000">
      <w:pPr>
        <w:numPr>
          <w:ilvl w:val="0"/>
          <w:numId w:val="70"/>
        </w:numPr>
      </w:pPr>
      <w:r>
        <w:t>Создано простое веб-приложение на Node.js и упаковано в Docker-образ с соблюдением требований по именованию.</w:t>
      </w:r>
    </w:p>
    <w:p w14:paraId="3127B015" w14:textId="77777777" w:rsidR="00B140AD" w:rsidRDefault="00000000">
      <w:pPr>
        <w:numPr>
          <w:ilvl w:val="0"/>
          <w:numId w:val="70"/>
        </w:numPr>
      </w:pPr>
      <w:r>
        <w:t>Создан и применен манифест Deployment для развертывания приложения в кластере Kubernetes. Deployment обеспечивает декларативное управление приложением и его автоматическое восстановление при сбоях.</w:t>
      </w:r>
    </w:p>
    <w:p w14:paraId="5A9AF60F" w14:textId="77777777" w:rsidR="00B140AD" w:rsidRDefault="00000000">
      <w:pPr>
        <w:numPr>
          <w:ilvl w:val="0"/>
          <w:numId w:val="70"/>
        </w:numPr>
      </w:pPr>
      <w:r>
        <w:t>Освоены основные команды kubectl для управления кластером и просмотра его состояния, включая просмотр Deployments, Pods, событий и конфигурации.</w:t>
      </w:r>
    </w:p>
    <w:p w14:paraId="05DE94E4" w14:textId="77777777" w:rsidR="00B140AD" w:rsidRDefault="00000000">
      <w:pPr>
        <w:numPr>
          <w:ilvl w:val="0"/>
          <w:numId w:val="70"/>
        </w:numPr>
      </w:pPr>
      <w:r>
        <w:t>Создан Service типа NodePort для обеспечения сетевого доступа к приложению извне кластера.</w:t>
      </w:r>
    </w:p>
    <w:p w14:paraId="47029079" w14:textId="77777777" w:rsidR="00B140AD" w:rsidRDefault="00000000">
      <w:pPr>
        <w:numPr>
          <w:ilvl w:val="0"/>
          <w:numId w:val="70"/>
        </w:numPr>
      </w:pPr>
      <w:r>
        <w:t>Изучена работа с дополнениями Minikube на примере ingress-контроллера, который позволяет настраивать маршрутизацию входящего трафика.</w:t>
      </w:r>
    </w:p>
    <w:p w14:paraId="486D3ACA" w14:textId="77777777" w:rsidR="00B140AD" w:rsidRDefault="00000000">
      <w:pPr>
        <w:numPr>
          <w:ilvl w:val="0"/>
          <w:numId w:val="70"/>
        </w:numPr>
      </w:pPr>
      <w:r>
        <w:t>Освоен веб-интерфейс Kubernetes Dashboard, который предоставляет удобный способ мониторинга и управления ресурсами кластера.</w:t>
      </w:r>
    </w:p>
    <w:p w14:paraId="21752024" w14:textId="77777777" w:rsidR="00B140AD" w:rsidRDefault="00000000">
      <w:r>
        <w:t>Практическая работа продемонстрировала, как Kubernetes упрощает развертывание и управление контейнеризированными приложениями, обеспечивая автоматическое масштабирование, самовосстановление и декларативную конфигурацию. Minikube предоставляет удобную среду для изучения Kubernetes и разработки приложений без необходимости использования облачной инфраструктуры.</w:t>
      </w:r>
    </w:p>
    <w:p w14:paraId="255EC6DE" w14:textId="77777777" w:rsidR="00B140AD" w:rsidRDefault="00000000">
      <w:pPr>
        <w:pStyle w:val="Heading1"/>
      </w:pPr>
      <w:bookmarkStart w:id="19" w:name="_Toc214145578"/>
      <w:r>
        <w:lastRenderedPageBreak/>
        <w:t>Ответы на вопросы к практической работе</w:t>
      </w:r>
      <w:bookmarkEnd w:id="19"/>
    </w:p>
    <w:p w14:paraId="3FFFF88F" w14:textId="77777777" w:rsidR="00B140AD" w:rsidRDefault="00000000">
      <w:pPr>
        <w:pStyle w:val="Heading2"/>
      </w:pPr>
      <w:bookmarkStart w:id="20" w:name="_Toc214145579"/>
      <w:r>
        <w:t>Назовите виды контроллеров в Kubernetes</w:t>
      </w:r>
      <w:bookmarkEnd w:id="20"/>
    </w:p>
    <w:p w14:paraId="59EF4B7B" w14:textId="77777777" w:rsidR="00B140AD" w:rsidRDefault="00000000">
      <w:r>
        <w:t>Контроллеры в Kubernetes — это управляющие циклы, которые отслеживают состояние кластера и при необходимости вносят изменения для достижения желаемого состояния.</w:t>
      </w:r>
    </w:p>
    <w:p w14:paraId="4C2F9D1A" w14:textId="77777777" w:rsidR="00B140AD" w:rsidRDefault="00000000">
      <w:r>
        <w:t>Основные виды контроллеров:</w:t>
      </w:r>
    </w:p>
    <w:p w14:paraId="59AACC1B" w14:textId="77777777" w:rsidR="00B140AD" w:rsidRDefault="00000000">
      <w:pPr>
        <w:numPr>
          <w:ilvl w:val="0"/>
          <w:numId w:val="71"/>
        </w:numPr>
      </w:pPr>
      <w:r>
        <w:rPr>
          <w:b/>
          <w:bCs/>
        </w:rPr>
        <w:t>ReplicaSet</w:t>
      </w:r>
      <w:r>
        <w:t xml:space="preserve"> — обеспечивает поддержание указанного количества реплик Pods. Гарантирует, что определенное число идентичных Pods всегда запущено.</w:t>
      </w:r>
    </w:p>
    <w:p w14:paraId="08650399" w14:textId="77777777" w:rsidR="00B140AD" w:rsidRDefault="00000000">
      <w:pPr>
        <w:numPr>
          <w:ilvl w:val="0"/>
          <w:numId w:val="71"/>
        </w:numPr>
      </w:pPr>
      <w:r>
        <w:rPr>
          <w:b/>
          <w:bCs/>
        </w:rPr>
        <w:t>Deployment</w:t>
      </w:r>
      <w:r>
        <w:t xml:space="preserve"> — предоставляет декларативные обновления для Pods и ReplicaSets. Управляет развертыванием новых версий приложений с возможностью отката.</w:t>
      </w:r>
    </w:p>
    <w:p w14:paraId="2647CB9E" w14:textId="77777777" w:rsidR="00B140AD" w:rsidRDefault="00000000">
      <w:pPr>
        <w:numPr>
          <w:ilvl w:val="0"/>
          <w:numId w:val="71"/>
        </w:numPr>
      </w:pPr>
      <w:r>
        <w:rPr>
          <w:b/>
          <w:bCs/>
        </w:rPr>
        <w:t>StatefulSet</w:t>
      </w:r>
      <w:r>
        <w:t xml:space="preserve"> — управляет развертыванием и масштабированием набора Pods с гарантией упорядоченности и уникальности. Используется для stateful приложений, таких как базы данных.</w:t>
      </w:r>
    </w:p>
    <w:p w14:paraId="2B5B275E" w14:textId="77777777" w:rsidR="00B140AD" w:rsidRDefault="00000000">
      <w:pPr>
        <w:numPr>
          <w:ilvl w:val="0"/>
          <w:numId w:val="71"/>
        </w:numPr>
      </w:pPr>
      <w:r>
        <w:rPr>
          <w:b/>
          <w:bCs/>
        </w:rPr>
        <w:t>DaemonSet</w:t>
      </w:r>
      <w:r>
        <w:t xml:space="preserve"> — обеспечивает запуск одной копии Pod на каждом узле кластера. Используется для системных сервисов, таких как сборщики логов или мониторинг.</w:t>
      </w:r>
    </w:p>
    <w:p w14:paraId="6302191D" w14:textId="77777777" w:rsidR="00B140AD" w:rsidRDefault="00000000">
      <w:pPr>
        <w:numPr>
          <w:ilvl w:val="0"/>
          <w:numId w:val="71"/>
        </w:numPr>
      </w:pPr>
      <w:r>
        <w:rPr>
          <w:b/>
          <w:bCs/>
        </w:rPr>
        <w:t>Job</w:t>
      </w:r>
      <w:r>
        <w:t xml:space="preserve"> — создает один или несколько Pods и обеспечивает успешное завершение указанного количества из них. Используется для пакетных задач.</w:t>
      </w:r>
    </w:p>
    <w:p w14:paraId="628A50D0" w14:textId="77777777" w:rsidR="00B140AD" w:rsidRDefault="00000000">
      <w:pPr>
        <w:numPr>
          <w:ilvl w:val="0"/>
          <w:numId w:val="71"/>
        </w:numPr>
      </w:pPr>
      <w:r>
        <w:rPr>
          <w:b/>
          <w:bCs/>
        </w:rPr>
        <w:t>CronJob</w:t>
      </w:r>
      <w:r>
        <w:t xml:space="preserve"> — создает Jobs по расписанию, подобно cron в Unix-системах.</w:t>
      </w:r>
    </w:p>
    <w:p w14:paraId="6F4B2F40" w14:textId="77777777" w:rsidR="00B140AD" w:rsidRDefault="00000000">
      <w:pPr>
        <w:numPr>
          <w:ilvl w:val="0"/>
          <w:numId w:val="71"/>
        </w:numPr>
      </w:pPr>
      <w:r>
        <w:rPr>
          <w:b/>
          <w:bCs/>
        </w:rPr>
        <w:t>ReplicationController</w:t>
      </w:r>
      <w:r>
        <w:t xml:space="preserve"> — устаревший контроллер, предшественник ReplicaSet. Гарантирует запуск указанного числа реплик Pods.</w:t>
      </w:r>
    </w:p>
    <w:p w14:paraId="32609579" w14:textId="77777777" w:rsidR="00B140AD" w:rsidRDefault="00000000">
      <w:pPr>
        <w:pStyle w:val="Heading2"/>
      </w:pPr>
      <w:bookmarkStart w:id="21" w:name="_Toc214145580"/>
      <w:r>
        <w:lastRenderedPageBreak/>
        <w:t>Как называется командная строка в Kubernetes?</w:t>
      </w:r>
      <w:bookmarkEnd w:id="21"/>
    </w:p>
    <w:p w14:paraId="3E531A19" w14:textId="77777777" w:rsidR="00B140AD" w:rsidRDefault="00000000">
      <w:r>
        <w:t xml:space="preserve">Командная строка в Kubernetes называется </w:t>
      </w:r>
      <w:r>
        <w:rPr>
          <w:b/>
          <w:bCs/>
        </w:rPr>
        <w:t>kubectl</w:t>
      </w:r>
      <w:r>
        <w:t xml:space="preserve"> (произносится как “cube-control” или “cube-cuttle”).</w:t>
      </w:r>
    </w:p>
    <w:p w14:paraId="151D1471" w14:textId="77777777" w:rsidR="00B140AD" w:rsidRDefault="00000000">
      <w:r>
        <w:t>kubectl — это интерфейс командной строки для выполнения команд в кластерах Kubernetes. Он позволяет разворачивать приложения, проверять и управлять ресурсами кластера, просматривать логи и выполнять другие операции.</w:t>
      </w:r>
    </w:p>
    <w:p w14:paraId="17A5E0FC" w14:textId="77777777" w:rsidR="00B140AD" w:rsidRDefault="00000000">
      <w:r>
        <w:t>Основные возможности kubectl:</w:t>
      </w:r>
    </w:p>
    <w:p w14:paraId="51B4E449" w14:textId="77777777" w:rsidR="00B140AD" w:rsidRPr="00937B92" w:rsidRDefault="00000000">
      <w:pPr>
        <w:numPr>
          <w:ilvl w:val="0"/>
          <w:numId w:val="72"/>
        </w:numPr>
        <w:rPr>
          <w:lang w:val="en-US"/>
        </w:rPr>
      </w:pPr>
      <w:r>
        <w:t>Управление</w:t>
      </w:r>
      <w:r w:rsidRPr="00937B92">
        <w:rPr>
          <w:lang w:val="en-US"/>
        </w:rPr>
        <w:t xml:space="preserve"> </w:t>
      </w:r>
      <w:r>
        <w:t>ресурсами</w:t>
      </w:r>
      <w:r w:rsidRPr="00937B92">
        <w:rPr>
          <w:lang w:val="en-US"/>
        </w:rPr>
        <w:t xml:space="preserve"> (create, apply, delete, edit)</w:t>
      </w:r>
    </w:p>
    <w:p w14:paraId="23A69BF7" w14:textId="77777777" w:rsidR="00B140AD" w:rsidRDefault="00000000">
      <w:pPr>
        <w:numPr>
          <w:ilvl w:val="0"/>
          <w:numId w:val="72"/>
        </w:numPr>
      </w:pPr>
      <w:r>
        <w:t>Просмотр информации о ресурсах (</w:t>
      </w:r>
      <w:proofErr w:type="spellStart"/>
      <w:r>
        <w:t>get</w:t>
      </w:r>
      <w:proofErr w:type="spellEnd"/>
      <w:r>
        <w:t>, describe, logs)</w:t>
      </w:r>
    </w:p>
    <w:p w14:paraId="49BA053B" w14:textId="77777777" w:rsidR="00B140AD" w:rsidRDefault="00000000">
      <w:pPr>
        <w:numPr>
          <w:ilvl w:val="0"/>
          <w:numId w:val="72"/>
        </w:numPr>
      </w:pPr>
      <w:r>
        <w:t>Масштабирование приложений (scale)</w:t>
      </w:r>
    </w:p>
    <w:p w14:paraId="0067929C" w14:textId="77777777" w:rsidR="00B140AD" w:rsidRDefault="00000000">
      <w:pPr>
        <w:numPr>
          <w:ilvl w:val="0"/>
          <w:numId w:val="72"/>
        </w:numPr>
      </w:pPr>
      <w:r>
        <w:t>Обновление приложений (rollout)</w:t>
      </w:r>
    </w:p>
    <w:p w14:paraId="20702CE9" w14:textId="77777777" w:rsidR="00B140AD" w:rsidRPr="00937B92" w:rsidRDefault="00000000">
      <w:pPr>
        <w:numPr>
          <w:ilvl w:val="0"/>
          <w:numId w:val="72"/>
        </w:numPr>
        <w:rPr>
          <w:lang w:val="en-US"/>
        </w:rPr>
      </w:pPr>
      <w:r>
        <w:t>Отладка</w:t>
      </w:r>
      <w:r w:rsidRPr="00937B92">
        <w:rPr>
          <w:lang w:val="en-US"/>
        </w:rPr>
        <w:t xml:space="preserve"> (exec, port-forward, attach)</w:t>
      </w:r>
    </w:p>
    <w:p w14:paraId="0A77B001" w14:textId="77777777" w:rsidR="00B140AD" w:rsidRDefault="00000000">
      <w:pPr>
        <w:numPr>
          <w:ilvl w:val="0"/>
          <w:numId w:val="72"/>
        </w:numPr>
      </w:pPr>
      <w:r>
        <w:t>Управление конфигурацией (</w:t>
      </w:r>
      <w:proofErr w:type="spellStart"/>
      <w:r>
        <w:t>config</w:t>
      </w:r>
      <w:proofErr w:type="spellEnd"/>
      <w:r>
        <w:t>)</w:t>
      </w:r>
    </w:p>
    <w:p w14:paraId="2CA7D18F" w14:textId="77777777" w:rsidR="00B140AD" w:rsidRDefault="00000000">
      <w:r>
        <w:t>kubectl взаимодействует с Kubernetes API сервером для выполнения операций в кластере. Конфигурация kubectl хранится в файле kubeconfig, который содержит информацию о кластерах, пользователях и контекстах.</w:t>
      </w:r>
    </w:p>
    <w:p w14:paraId="3D1F2175" w14:textId="77777777" w:rsidR="00B140AD" w:rsidRDefault="00000000">
      <w:pPr>
        <w:pStyle w:val="Heading2"/>
      </w:pPr>
      <w:bookmarkStart w:id="22" w:name="_Toc214145581"/>
      <w:r>
        <w:t>Что такое под?</w:t>
      </w:r>
      <w:bookmarkEnd w:id="22"/>
    </w:p>
    <w:p w14:paraId="6E535C6B" w14:textId="77777777" w:rsidR="00B140AD" w:rsidRDefault="00000000">
      <w:r>
        <w:rPr>
          <w:b/>
          <w:bCs/>
        </w:rPr>
        <w:t>Pod (под)</w:t>
      </w:r>
      <w:r>
        <w:t xml:space="preserve"> — это наименьшая и простейшая единица развертывания в Kubernetes, которая может быть создана и управляема.</w:t>
      </w:r>
    </w:p>
    <w:p w14:paraId="0F0D69B0" w14:textId="77777777" w:rsidR="00B140AD" w:rsidRDefault="00000000">
      <w:r>
        <w:t>Основные характеристики Pod:</w:t>
      </w:r>
    </w:p>
    <w:p w14:paraId="109C3F4F" w14:textId="77777777" w:rsidR="00B140AD" w:rsidRDefault="00000000">
      <w:pPr>
        <w:numPr>
          <w:ilvl w:val="0"/>
          <w:numId w:val="73"/>
        </w:numPr>
      </w:pPr>
      <w:r>
        <w:rPr>
          <w:b/>
          <w:bCs/>
        </w:rPr>
        <w:t>Группа контейнеров</w:t>
      </w:r>
      <w:r>
        <w:t xml:space="preserve"> — Pod может содержать один или несколько контейнеров, которые тесно связаны и должны работать вместе. Контейнеры в одном Pod разделяют общие ресурсы.</w:t>
      </w:r>
    </w:p>
    <w:p w14:paraId="55358048" w14:textId="77777777" w:rsidR="00B140AD" w:rsidRDefault="00000000">
      <w:pPr>
        <w:numPr>
          <w:ilvl w:val="0"/>
          <w:numId w:val="73"/>
        </w:numPr>
      </w:pPr>
      <w:r>
        <w:rPr>
          <w:b/>
          <w:bCs/>
        </w:rPr>
        <w:lastRenderedPageBreak/>
        <w:t>Общая сеть</w:t>
      </w:r>
      <w:r>
        <w:t xml:space="preserve"> — все контейнеры в Pod разделяют один сетевой namespace, включая IP-адрес и порты. Контейнеры могут общаться друг с другом через localhost.</w:t>
      </w:r>
    </w:p>
    <w:p w14:paraId="0087280C" w14:textId="77777777" w:rsidR="00B140AD" w:rsidRDefault="00000000">
      <w:pPr>
        <w:numPr>
          <w:ilvl w:val="0"/>
          <w:numId w:val="73"/>
        </w:numPr>
      </w:pPr>
      <w:r>
        <w:rPr>
          <w:b/>
          <w:bCs/>
        </w:rPr>
        <w:t>Общее хранилище</w:t>
      </w:r>
      <w:r>
        <w:t xml:space="preserve"> — контейнеры в Pod могут использовать общие volumes для обмена данными.</w:t>
      </w:r>
    </w:p>
    <w:p w14:paraId="5C17F853" w14:textId="77777777" w:rsidR="00B140AD" w:rsidRDefault="00000000">
      <w:pPr>
        <w:numPr>
          <w:ilvl w:val="0"/>
          <w:numId w:val="73"/>
        </w:numPr>
      </w:pPr>
      <w:r>
        <w:rPr>
          <w:b/>
          <w:bCs/>
        </w:rPr>
        <w:t>Эфемерность</w:t>
      </w:r>
      <w:r>
        <w:t xml:space="preserve"> — Pods являются эфемерными объектами. Они могут быть созданы, уничтожены и пересозданы по мере необходимости. При пересоздании Pod получает новый IP-адрес.</w:t>
      </w:r>
    </w:p>
    <w:p w14:paraId="1E9E6930" w14:textId="77777777" w:rsidR="00B140AD" w:rsidRDefault="00000000">
      <w:pPr>
        <w:numPr>
          <w:ilvl w:val="0"/>
          <w:numId w:val="73"/>
        </w:numPr>
      </w:pPr>
      <w:r>
        <w:rPr>
          <w:b/>
          <w:bCs/>
        </w:rPr>
        <w:t>Атомарность</w:t>
      </w:r>
      <w:r>
        <w:t xml:space="preserve"> — Pod является атомарной единицей планирования. Все контейнеры в Pod всегда размещаются на одном узле кластера.</w:t>
      </w:r>
    </w:p>
    <w:p w14:paraId="3E361DFF" w14:textId="77777777" w:rsidR="00B140AD" w:rsidRDefault="00000000">
      <w:pPr>
        <w:numPr>
          <w:ilvl w:val="0"/>
          <w:numId w:val="73"/>
        </w:numPr>
      </w:pPr>
      <w:r>
        <w:rPr>
          <w:b/>
          <w:bCs/>
        </w:rPr>
        <w:t>Жизненный цикл</w:t>
      </w:r>
      <w:r>
        <w:t xml:space="preserve"> — Pod проходит через различные фазы: Pending, Running, Succeeded, Failed, Unknown.</w:t>
      </w:r>
    </w:p>
    <w:p w14:paraId="3D298505" w14:textId="77777777" w:rsidR="00B140AD" w:rsidRDefault="00000000">
      <w:r>
        <w:t>Pods обычно не создаются пользователями напрямую. Вместо этого используются контроллеры высокого уровня, такие как Deployment, которые управляют созданием и жизненным циклом Pods.</w:t>
      </w:r>
    </w:p>
    <w:p w14:paraId="7CE0F24B" w14:textId="77777777" w:rsidR="00B140AD" w:rsidRDefault="00000000">
      <w:pPr>
        <w:pStyle w:val="Heading2"/>
      </w:pPr>
      <w:bookmarkStart w:id="23" w:name="_Toc214145582"/>
      <w:r>
        <w:t>Назовите 2 типа ресурсов, из которых состоит кластер Kubernetes</w:t>
      </w:r>
      <w:bookmarkEnd w:id="23"/>
    </w:p>
    <w:p w14:paraId="5CBC3383" w14:textId="77777777" w:rsidR="00B140AD" w:rsidRDefault="00000000">
      <w:r>
        <w:t>Кластер Kubernetes состоит из двух основных типов ресурсов:</w:t>
      </w:r>
    </w:p>
    <w:p w14:paraId="3B1103A1" w14:textId="77777777" w:rsidR="00B140AD" w:rsidRDefault="00000000">
      <w:pPr>
        <w:numPr>
          <w:ilvl w:val="0"/>
          <w:numId w:val="74"/>
        </w:numPr>
      </w:pPr>
      <w:r>
        <w:rPr>
          <w:b/>
          <w:bCs/>
        </w:rPr>
        <w:t>Control Plane (Master Node)</w:t>
      </w:r>
      <w:r>
        <w:t xml:space="preserve"> — управляющий слой кластера, который принимает глобальные решения о кластере и обнаруживает события кластера.</w:t>
      </w:r>
    </w:p>
    <w:p w14:paraId="16C50591" w14:textId="77777777" w:rsidR="00B140AD" w:rsidRDefault="00000000">
      <w:r>
        <w:t>Компоненты Control Plane:</w:t>
      </w:r>
    </w:p>
    <w:p w14:paraId="1F73497E" w14:textId="77777777" w:rsidR="00B140AD" w:rsidRDefault="00000000">
      <w:pPr>
        <w:numPr>
          <w:ilvl w:val="0"/>
          <w:numId w:val="75"/>
        </w:numPr>
      </w:pPr>
      <w:r>
        <w:rPr>
          <w:b/>
          <w:bCs/>
        </w:rPr>
        <w:t>kube-apiserver</w:t>
      </w:r>
      <w:r>
        <w:t xml:space="preserve"> — предоставляет Kubernetes API, является фронтендом для Control Plane. Все операции в кластере проходят через API сервер.</w:t>
      </w:r>
    </w:p>
    <w:p w14:paraId="24D73AFF" w14:textId="77777777" w:rsidR="00B140AD" w:rsidRDefault="00000000">
      <w:pPr>
        <w:numPr>
          <w:ilvl w:val="0"/>
          <w:numId w:val="75"/>
        </w:numPr>
      </w:pPr>
      <w:r>
        <w:rPr>
          <w:b/>
          <w:bCs/>
        </w:rPr>
        <w:t>etcd</w:t>
      </w:r>
      <w:r>
        <w:t xml:space="preserve"> — распределенное key-value хранилище для хранения всех данных кластера, включая конфигурацию, состояние и метаданные.</w:t>
      </w:r>
    </w:p>
    <w:p w14:paraId="6FFF0267" w14:textId="77777777" w:rsidR="00B140AD" w:rsidRDefault="00000000">
      <w:pPr>
        <w:numPr>
          <w:ilvl w:val="0"/>
          <w:numId w:val="75"/>
        </w:numPr>
      </w:pPr>
      <w:r>
        <w:rPr>
          <w:b/>
          <w:bCs/>
        </w:rPr>
        <w:lastRenderedPageBreak/>
        <w:t>kube-scheduler</w:t>
      </w:r>
      <w:r>
        <w:t xml:space="preserve"> — отслеживает вновь созданные Pods без назначенного узла и выбирает узел для их запуска на основе требований к ресурсам.</w:t>
      </w:r>
    </w:p>
    <w:p w14:paraId="250C2B58" w14:textId="77777777" w:rsidR="00B140AD" w:rsidRDefault="00000000">
      <w:pPr>
        <w:numPr>
          <w:ilvl w:val="0"/>
          <w:numId w:val="75"/>
        </w:numPr>
      </w:pPr>
      <w:r>
        <w:rPr>
          <w:b/>
          <w:bCs/>
        </w:rPr>
        <w:t>kube-controller-manager</w:t>
      </w:r>
      <w:r>
        <w:t xml:space="preserve"> — запускает процессы-контроллеры, которые регулируют состояние кластера (Node Controller, ReplicaSet Controller, Endpoints Controller и др.).</w:t>
      </w:r>
    </w:p>
    <w:p w14:paraId="5EE7A775" w14:textId="77777777" w:rsidR="00B140AD" w:rsidRDefault="00000000">
      <w:pPr>
        <w:numPr>
          <w:ilvl w:val="0"/>
          <w:numId w:val="75"/>
        </w:numPr>
      </w:pPr>
      <w:r>
        <w:rPr>
          <w:b/>
          <w:bCs/>
        </w:rPr>
        <w:t>cloud-controller-manager</w:t>
      </w:r>
      <w:r>
        <w:t xml:space="preserve"> — взаимодействует с облачными провайдерами для управления облачными ресурсами.</w:t>
      </w:r>
    </w:p>
    <w:p w14:paraId="78102132" w14:textId="77777777" w:rsidR="00B140AD" w:rsidRDefault="00000000">
      <w:pPr>
        <w:numPr>
          <w:ilvl w:val="0"/>
          <w:numId w:val="76"/>
        </w:numPr>
      </w:pPr>
      <w:r>
        <w:rPr>
          <w:b/>
          <w:bCs/>
        </w:rPr>
        <w:t>Worker Nodes (Node)</w:t>
      </w:r>
      <w:r>
        <w:t xml:space="preserve"> — рабочие узлы кластера, на которых выполняются контейнеризированные приложения.</w:t>
      </w:r>
    </w:p>
    <w:p w14:paraId="1DD6785F" w14:textId="77777777" w:rsidR="00B140AD" w:rsidRDefault="00000000">
      <w:r>
        <w:t>Компоненты Worker Node:</w:t>
      </w:r>
    </w:p>
    <w:p w14:paraId="47D49C11" w14:textId="77777777" w:rsidR="00B140AD" w:rsidRDefault="00000000">
      <w:pPr>
        <w:numPr>
          <w:ilvl w:val="0"/>
          <w:numId w:val="77"/>
        </w:numPr>
      </w:pPr>
      <w:r>
        <w:rPr>
          <w:b/>
          <w:bCs/>
        </w:rPr>
        <w:t>kubelet</w:t>
      </w:r>
      <w:r>
        <w:t xml:space="preserve"> — агент, который выполняется на каждом узле кластера. Обеспечивает запуск контейнеров в Pods и следит за их работоспособностью.</w:t>
      </w:r>
    </w:p>
    <w:p w14:paraId="427423EC" w14:textId="77777777" w:rsidR="00B140AD" w:rsidRDefault="00000000">
      <w:pPr>
        <w:numPr>
          <w:ilvl w:val="0"/>
          <w:numId w:val="77"/>
        </w:numPr>
      </w:pPr>
      <w:r>
        <w:rPr>
          <w:b/>
          <w:bCs/>
        </w:rPr>
        <w:t>kube-proxy</w:t>
      </w:r>
      <w:r>
        <w:t xml:space="preserve"> — сетевой прокси, который поддерживает сетевые правила на узлах. Реализует сетевую модель Service.</w:t>
      </w:r>
    </w:p>
    <w:p w14:paraId="7C92F636" w14:textId="77777777" w:rsidR="00B140AD" w:rsidRDefault="00000000">
      <w:pPr>
        <w:numPr>
          <w:ilvl w:val="0"/>
          <w:numId w:val="77"/>
        </w:numPr>
      </w:pPr>
      <w:r>
        <w:rPr>
          <w:b/>
          <w:bCs/>
        </w:rPr>
        <w:t>Container Runtime</w:t>
      </w:r>
      <w:r>
        <w:t xml:space="preserve"> — программное обеспечение для запуска контейнеров (Docker, containerd, CRI-O и др.).</w:t>
      </w:r>
    </w:p>
    <w:p w14:paraId="2CFC81E2" w14:textId="77777777" w:rsidR="00B140AD" w:rsidRDefault="00000000">
      <w:r>
        <w:t>Control Plane управляет Worker Nodes и Pods в кластере. В production-среде Control Plane обычно работает на нескольких узлах для обеспечения отказоустойчивости, а Worker Nodes выполняют приложения.</w:t>
      </w:r>
    </w:p>
    <w:p w14:paraId="6E0F9623" w14:textId="77777777" w:rsidR="00B140AD" w:rsidRDefault="00000000">
      <w:pPr>
        <w:pStyle w:val="Heading2"/>
      </w:pPr>
      <w:bookmarkStart w:id="24" w:name="_Toc214145583"/>
      <w:r>
        <w:t>Чем Kubernetes отличается от Docker Swarm?</w:t>
      </w:r>
      <w:bookmarkEnd w:id="24"/>
    </w:p>
    <w:p w14:paraId="66FFB127" w14:textId="77777777" w:rsidR="00B140AD" w:rsidRDefault="00000000">
      <w:r>
        <w:t>Kubernetes и Docker Swarm — это две системы оркестрации контейнеров, но они имеют существенные различия:</w:t>
      </w:r>
    </w:p>
    <w:p w14:paraId="7A3C0958" w14:textId="77777777" w:rsidR="00B140AD" w:rsidRDefault="00000000">
      <w:r>
        <w:rPr>
          <w:b/>
          <w:bCs/>
        </w:rPr>
        <w:t>1. Сложность и кривая обучения</w:t>
      </w:r>
    </w:p>
    <w:p w14:paraId="6C3F6F8D" w14:textId="77777777" w:rsidR="00B140AD" w:rsidRDefault="00000000">
      <w:r>
        <w:t xml:space="preserve">Docker Swarm проще в освоении и настройке. Он интегрирован в Docker и использует знакомый интерфейс командной строки Docker. Kubernetes имеет </w:t>
      </w:r>
      <w:r>
        <w:lastRenderedPageBreak/>
        <w:t>более крутую кривую обучения из-за большего количества концепций и возможностей.</w:t>
      </w:r>
    </w:p>
    <w:p w14:paraId="58A7545B" w14:textId="77777777" w:rsidR="00B140AD" w:rsidRDefault="00000000">
      <w:r>
        <w:rPr>
          <w:b/>
          <w:bCs/>
        </w:rPr>
        <w:t>2. Масштабируемость</w:t>
      </w:r>
    </w:p>
    <w:p w14:paraId="265C02B3" w14:textId="77777777" w:rsidR="00B140AD" w:rsidRDefault="00000000">
      <w:r>
        <w:t>Kubernetes разработан для работы с очень большими кластерами (тысячи узлов) и обеспечивает более эффективное масштабирование. Docker Swarm лучше подходит для кластеров малого и среднего размера.</w:t>
      </w:r>
    </w:p>
    <w:p w14:paraId="32E04620" w14:textId="77777777" w:rsidR="00B140AD" w:rsidRDefault="00000000">
      <w:r>
        <w:rPr>
          <w:b/>
          <w:bCs/>
        </w:rPr>
        <w:t>3. Функциональность</w:t>
      </w:r>
    </w:p>
    <w:p w14:paraId="60EEFCD6" w14:textId="77777777" w:rsidR="00B140AD" w:rsidRDefault="00000000">
      <w:r>
        <w:t>Kubernetes предоставляет значительно больше функций: автоматическое масштабирование (Horizontal Pod Autoscaler), более гибкое управление сетями, поддержка различных типов хранилищ, встроенная система мониторинга и логирования. Docker Swarm предоставляет базовые функции оркестрации.</w:t>
      </w:r>
    </w:p>
    <w:p w14:paraId="4B6674F5" w14:textId="77777777" w:rsidR="00B140AD" w:rsidRDefault="00000000">
      <w:r>
        <w:rPr>
          <w:b/>
          <w:bCs/>
        </w:rPr>
        <w:t>4. Доступность и отказоустойчивость</w:t>
      </w:r>
    </w:p>
    <w:p w14:paraId="34A1C554" w14:textId="77777777" w:rsidR="00B140AD" w:rsidRDefault="00000000">
      <w:r>
        <w:t>Kubernetes имеет более продвинутые механизмы обеспечения высокой доступности, включая автоматическое перемещение Pods при сбоях узлов, health checks, self-healing. Docker Swarm также обеспечивает отказоустойчивость, но с меньшими возможностями настройки.</w:t>
      </w:r>
    </w:p>
    <w:p w14:paraId="3D1BF7B0" w14:textId="77777777" w:rsidR="00B140AD" w:rsidRDefault="00000000">
      <w:r>
        <w:rPr>
          <w:b/>
          <w:bCs/>
        </w:rPr>
        <w:t>5. Экосистема</w:t>
      </w:r>
    </w:p>
    <w:p w14:paraId="74FA0269" w14:textId="77777777" w:rsidR="00B140AD" w:rsidRDefault="00000000">
      <w:r>
        <w:t>Kubernetes имеет обширную экосистему инструментов и поддержку всех основных облачных провайдеров (Google Kubernetes Engine, Amazon EKS, Azure AKS). Docker Swarm имеет меньшую экосистему и поддержку.</w:t>
      </w:r>
    </w:p>
    <w:p w14:paraId="363B706E" w14:textId="77777777" w:rsidR="00B140AD" w:rsidRDefault="00000000">
      <w:r>
        <w:rPr>
          <w:b/>
          <w:bCs/>
        </w:rPr>
        <w:t>6. Развертывание приложений</w:t>
      </w:r>
    </w:p>
    <w:p w14:paraId="2154F039" w14:textId="77777777" w:rsidR="00B140AD" w:rsidRDefault="00000000">
      <w:r>
        <w:t>Kubernetes использует декларативный подход с манифестами YAML, поддерживает сложные стратегии развертывания (rolling updates, blue-green, canary). Docker Swarm использует Docker Compose файлы и более простые стратегии развертывания.</w:t>
      </w:r>
    </w:p>
    <w:p w14:paraId="52908064" w14:textId="77777777" w:rsidR="00B140AD" w:rsidRDefault="00000000">
      <w:r>
        <w:rPr>
          <w:b/>
          <w:bCs/>
        </w:rPr>
        <w:t>7. Сетевая модель</w:t>
      </w:r>
    </w:p>
    <w:p w14:paraId="0C9A5353" w14:textId="77777777" w:rsidR="00B140AD" w:rsidRDefault="00000000">
      <w:r>
        <w:t>Kubernetes использует CNI (Container Network Interface) и поддерживает различные сетевые плагины. Docker Swarm использует встроенную overlay-сеть, которая проще в настройке, но менее гибкая.</w:t>
      </w:r>
    </w:p>
    <w:p w14:paraId="177B4636" w14:textId="77777777" w:rsidR="00B140AD" w:rsidRDefault="00000000">
      <w:r>
        <w:rPr>
          <w:b/>
          <w:bCs/>
        </w:rPr>
        <w:t>8. Сообщество и поддержка</w:t>
      </w:r>
    </w:p>
    <w:p w14:paraId="6F413BCA" w14:textId="77777777" w:rsidR="00B140AD" w:rsidRDefault="00000000">
      <w:r>
        <w:lastRenderedPageBreak/>
        <w:t>Kubernetes имеет большое активное сообщество, регулярные обновления и поддержку от Cloud Native Computing Foundation. Docker Swarm имеет меньшее сообщество и более медленное развитие.</w:t>
      </w:r>
    </w:p>
    <w:p w14:paraId="349F9ABC" w14:textId="77777777" w:rsidR="00B140AD" w:rsidRDefault="00000000">
      <w:r>
        <w:rPr>
          <w:b/>
          <w:bCs/>
        </w:rPr>
        <w:t>Выбор между Kubernetes и Docker Swarm:</w:t>
      </w:r>
    </w:p>
    <w:p w14:paraId="69FFFCC7" w14:textId="77777777" w:rsidR="00B140AD" w:rsidRDefault="00000000">
      <w:r>
        <w:t>Docker Swarm подходит для небольших проектов, когда требуется быстрое развертывание и простота управления. Kubernetes является лучшим выбором для enterprise-приложений, требующих высокой масштабируемости, гибкости и продвинутых возможностей оркестрации.</w:t>
      </w:r>
    </w:p>
    <w:p w14:paraId="1C91605F" w14:textId="77777777" w:rsidR="00B140AD" w:rsidRDefault="00000000">
      <w:pPr>
        <w:pStyle w:val="Heading1"/>
      </w:pPr>
      <w:bookmarkStart w:id="25" w:name="_Toc214145584"/>
      <w:r>
        <w:lastRenderedPageBreak/>
        <w:t>Список использованной литературы</w:t>
      </w:r>
      <w:bookmarkEnd w:id="25"/>
    </w:p>
    <w:p w14:paraId="102ADC94" w14:textId="77777777" w:rsidR="00B140AD" w:rsidRPr="00937B92" w:rsidRDefault="00000000">
      <w:pPr>
        <w:numPr>
          <w:ilvl w:val="0"/>
          <w:numId w:val="78"/>
        </w:numPr>
        <w:rPr>
          <w:lang w:val="en-US"/>
        </w:rPr>
      </w:pPr>
      <w:r w:rsidRPr="00937B92">
        <w:rPr>
          <w:lang w:val="en-US"/>
        </w:rPr>
        <w:t>Kubernetes Documentation. URL: https://kubernetes.io/docs/home/ (</w:t>
      </w:r>
      <w:r>
        <w:t>дата</w:t>
      </w:r>
      <w:r w:rsidRPr="00937B92">
        <w:rPr>
          <w:lang w:val="en-US"/>
        </w:rPr>
        <w:t xml:space="preserve"> </w:t>
      </w:r>
      <w:r>
        <w:t>обращения</w:t>
      </w:r>
      <w:r w:rsidRPr="00937B92">
        <w:rPr>
          <w:lang w:val="en-US"/>
        </w:rPr>
        <w:t>: 15.11.2025)</w:t>
      </w:r>
    </w:p>
    <w:p w14:paraId="575CD8DB" w14:textId="77777777" w:rsidR="00B140AD" w:rsidRPr="00937B92" w:rsidRDefault="00000000">
      <w:pPr>
        <w:numPr>
          <w:ilvl w:val="0"/>
          <w:numId w:val="78"/>
        </w:numPr>
        <w:rPr>
          <w:lang w:val="en-US"/>
        </w:rPr>
      </w:pPr>
      <w:proofErr w:type="spellStart"/>
      <w:r w:rsidRPr="00937B92">
        <w:rPr>
          <w:lang w:val="en-US"/>
        </w:rPr>
        <w:t>Minikube</w:t>
      </w:r>
      <w:proofErr w:type="spellEnd"/>
      <w:r w:rsidRPr="00937B92">
        <w:rPr>
          <w:lang w:val="en-US"/>
        </w:rPr>
        <w:t xml:space="preserve"> Documentation. URL: https://minikube.sigs.k8s.io/docs/ (</w:t>
      </w:r>
      <w:r>
        <w:t>дата</w:t>
      </w:r>
      <w:r w:rsidRPr="00937B92">
        <w:rPr>
          <w:lang w:val="en-US"/>
        </w:rPr>
        <w:t xml:space="preserve"> </w:t>
      </w:r>
      <w:r>
        <w:t>обращения</w:t>
      </w:r>
      <w:r w:rsidRPr="00937B92">
        <w:rPr>
          <w:lang w:val="en-US"/>
        </w:rPr>
        <w:t>: 15.11.2025)</w:t>
      </w:r>
    </w:p>
    <w:p w14:paraId="1FF82127" w14:textId="77777777" w:rsidR="00B140AD" w:rsidRPr="00937B92" w:rsidRDefault="00000000">
      <w:pPr>
        <w:numPr>
          <w:ilvl w:val="0"/>
          <w:numId w:val="78"/>
        </w:numPr>
        <w:rPr>
          <w:lang w:val="en-US"/>
        </w:rPr>
      </w:pPr>
      <w:proofErr w:type="spellStart"/>
      <w:r w:rsidRPr="00937B92">
        <w:rPr>
          <w:lang w:val="en-US"/>
        </w:rPr>
        <w:t>kubectl</w:t>
      </w:r>
      <w:proofErr w:type="spellEnd"/>
      <w:r w:rsidRPr="00937B92">
        <w:rPr>
          <w:lang w:val="en-US"/>
        </w:rPr>
        <w:t xml:space="preserve"> Reference Documentation. URL: https://kubernetes.io/docs/reference/kubectl/ (</w:t>
      </w:r>
      <w:r>
        <w:t>дата</w:t>
      </w:r>
      <w:r w:rsidRPr="00937B92">
        <w:rPr>
          <w:lang w:val="en-US"/>
        </w:rPr>
        <w:t xml:space="preserve"> </w:t>
      </w:r>
      <w:r>
        <w:t>обращения</w:t>
      </w:r>
      <w:r w:rsidRPr="00937B92">
        <w:rPr>
          <w:lang w:val="en-US"/>
        </w:rPr>
        <w:t>: 15.11.2025)</w:t>
      </w:r>
    </w:p>
    <w:p w14:paraId="0D1C959C" w14:textId="77777777" w:rsidR="00B140AD" w:rsidRPr="00937B92" w:rsidRDefault="00000000">
      <w:pPr>
        <w:numPr>
          <w:ilvl w:val="0"/>
          <w:numId w:val="78"/>
        </w:numPr>
        <w:rPr>
          <w:lang w:val="en-US"/>
        </w:rPr>
      </w:pPr>
      <w:r w:rsidRPr="00937B92">
        <w:rPr>
          <w:lang w:val="en-US"/>
        </w:rPr>
        <w:t>Kubernetes Concepts. URL: https://kubernetes.io/docs/concepts/ (</w:t>
      </w:r>
      <w:r>
        <w:t>дата</w:t>
      </w:r>
      <w:r w:rsidRPr="00937B92">
        <w:rPr>
          <w:lang w:val="en-US"/>
        </w:rPr>
        <w:t xml:space="preserve"> </w:t>
      </w:r>
      <w:r>
        <w:t>обращения</w:t>
      </w:r>
      <w:r w:rsidRPr="00937B92">
        <w:rPr>
          <w:lang w:val="en-US"/>
        </w:rPr>
        <w:t>: 15.11.2025)</w:t>
      </w:r>
    </w:p>
    <w:p w14:paraId="1CA43D3E" w14:textId="77777777" w:rsidR="00B140AD" w:rsidRPr="00937B92" w:rsidRDefault="00000000">
      <w:pPr>
        <w:numPr>
          <w:ilvl w:val="0"/>
          <w:numId w:val="78"/>
        </w:numPr>
        <w:rPr>
          <w:lang w:val="en-US"/>
        </w:rPr>
      </w:pPr>
      <w:r w:rsidRPr="00937B92">
        <w:rPr>
          <w:lang w:val="en-US"/>
        </w:rPr>
        <w:t>Docker Documentation. URL: https://docs.docker.com/ (</w:t>
      </w:r>
      <w:r>
        <w:t>дата</w:t>
      </w:r>
      <w:r w:rsidRPr="00937B92">
        <w:rPr>
          <w:lang w:val="en-US"/>
        </w:rPr>
        <w:t xml:space="preserve"> </w:t>
      </w:r>
      <w:r>
        <w:t>обращения</w:t>
      </w:r>
      <w:r w:rsidRPr="00937B92">
        <w:rPr>
          <w:lang w:val="en-US"/>
        </w:rPr>
        <w:t>: 15.11.2025)</w:t>
      </w:r>
    </w:p>
    <w:sectPr w:rsidR="00B140AD" w:rsidRPr="00937B92" w:rsidSect="00326D25">
      <w:footerReference w:type="default" r:id="rId3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8FB1E" w14:textId="77777777" w:rsidR="000A1F0C" w:rsidRDefault="000A1F0C">
      <w:pPr>
        <w:spacing w:line="240" w:lineRule="auto"/>
      </w:pPr>
      <w:r>
        <w:separator/>
      </w:r>
    </w:p>
  </w:endnote>
  <w:endnote w:type="continuationSeparator" w:id="0">
    <w:p w14:paraId="339022DC" w14:textId="77777777" w:rsidR="000A1F0C" w:rsidRDefault="000A1F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3CA9B616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13DF" w14:textId="77777777" w:rsidR="000A1F0C" w:rsidRDefault="000A1F0C">
      <w:pPr>
        <w:spacing w:line="240" w:lineRule="auto"/>
      </w:pPr>
      <w:r>
        <w:separator/>
      </w:r>
    </w:p>
  </w:footnote>
  <w:footnote w:type="continuationSeparator" w:id="0">
    <w:p w14:paraId="04A37928" w14:textId="77777777" w:rsidR="000A1F0C" w:rsidRDefault="000A1F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3075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F8D3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06C4E7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8762989">
    <w:abstractNumId w:val="8"/>
  </w:num>
  <w:num w:numId="2" w16cid:durableId="1345088322">
    <w:abstractNumId w:val="5"/>
  </w:num>
  <w:num w:numId="3" w16cid:durableId="1581132145">
    <w:abstractNumId w:val="19"/>
  </w:num>
  <w:num w:numId="4" w16cid:durableId="1426881847">
    <w:abstractNumId w:val="10"/>
  </w:num>
  <w:num w:numId="5" w16cid:durableId="1529294893">
    <w:abstractNumId w:val="16"/>
  </w:num>
  <w:num w:numId="6" w16cid:durableId="1007949964">
    <w:abstractNumId w:val="17"/>
  </w:num>
  <w:num w:numId="7" w16cid:durableId="28713168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069663">
    <w:abstractNumId w:val="6"/>
  </w:num>
  <w:num w:numId="9" w16cid:durableId="23291384">
    <w:abstractNumId w:val="4"/>
  </w:num>
  <w:num w:numId="10" w16cid:durableId="432674944">
    <w:abstractNumId w:val="12"/>
  </w:num>
  <w:num w:numId="11" w16cid:durableId="1136752633">
    <w:abstractNumId w:val="6"/>
  </w:num>
  <w:num w:numId="12" w16cid:durableId="1048647118">
    <w:abstractNumId w:val="6"/>
  </w:num>
  <w:num w:numId="13" w16cid:durableId="1684434326">
    <w:abstractNumId w:val="15"/>
  </w:num>
  <w:num w:numId="14" w16cid:durableId="1262028696">
    <w:abstractNumId w:val="14"/>
  </w:num>
  <w:num w:numId="15" w16cid:durableId="334384034">
    <w:abstractNumId w:val="11"/>
  </w:num>
  <w:num w:numId="16" w16cid:durableId="298146093">
    <w:abstractNumId w:val="13"/>
  </w:num>
  <w:num w:numId="17" w16cid:durableId="963657915">
    <w:abstractNumId w:val="18"/>
  </w:num>
  <w:num w:numId="18" w16cid:durableId="1972518006">
    <w:abstractNumId w:val="9"/>
  </w:num>
  <w:num w:numId="19" w16cid:durableId="1046223520">
    <w:abstractNumId w:val="7"/>
  </w:num>
  <w:num w:numId="20" w16cid:durableId="1033730921">
    <w:abstractNumId w:val="0"/>
  </w:num>
  <w:num w:numId="21" w16cid:durableId="513765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919058">
    <w:abstractNumId w:val="1"/>
  </w:num>
  <w:num w:numId="23" w16cid:durableId="1898542278">
    <w:abstractNumId w:val="1"/>
  </w:num>
  <w:num w:numId="24" w16cid:durableId="645816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18821978">
    <w:abstractNumId w:val="1"/>
  </w:num>
  <w:num w:numId="26" w16cid:durableId="1739353886">
    <w:abstractNumId w:val="1"/>
  </w:num>
  <w:num w:numId="27" w16cid:durableId="441456053">
    <w:abstractNumId w:val="1"/>
  </w:num>
  <w:num w:numId="28" w16cid:durableId="27873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25011297">
    <w:abstractNumId w:val="1"/>
  </w:num>
  <w:num w:numId="30" w16cid:durableId="1347706573">
    <w:abstractNumId w:val="1"/>
  </w:num>
  <w:num w:numId="31" w16cid:durableId="1480729283">
    <w:abstractNumId w:val="1"/>
  </w:num>
  <w:num w:numId="32" w16cid:durableId="1055398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0168086">
    <w:abstractNumId w:val="1"/>
  </w:num>
  <w:num w:numId="34" w16cid:durableId="836385918">
    <w:abstractNumId w:val="1"/>
  </w:num>
  <w:num w:numId="35" w16cid:durableId="1256206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5254079">
    <w:abstractNumId w:val="1"/>
  </w:num>
  <w:num w:numId="37" w16cid:durableId="884100380">
    <w:abstractNumId w:val="1"/>
  </w:num>
  <w:num w:numId="38" w16cid:durableId="286087716">
    <w:abstractNumId w:val="1"/>
  </w:num>
  <w:num w:numId="39" w16cid:durableId="1113397533">
    <w:abstractNumId w:val="1"/>
  </w:num>
  <w:num w:numId="40" w16cid:durableId="1177114359">
    <w:abstractNumId w:val="0"/>
  </w:num>
  <w:num w:numId="41" w16cid:durableId="1950161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9586962">
    <w:abstractNumId w:val="1"/>
  </w:num>
  <w:num w:numId="43" w16cid:durableId="1686978881">
    <w:abstractNumId w:val="1"/>
  </w:num>
  <w:num w:numId="44" w16cid:durableId="1606690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84042489">
    <w:abstractNumId w:val="1"/>
  </w:num>
  <w:num w:numId="46" w16cid:durableId="1842038432">
    <w:abstractNumId w:val="1"/>
  </w:num>
  <w:num w:numId="47" w16cid:durableId="1454865716">
    <w:abstractNumId w:val="1"/>
  </w:num>
  <w:num w:numId="48" w16cid:durableId="1004823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22648406">
    <w:abstractNumId w:val="1"/>
  </w:num>
  <w:num w:numId="50" w16cid:durableId="1250501655">
    <w:abstractNumId w:val="1"/>
  </w:num>
  <w:num w:numId="51" w16cid:durableId="1954169715">
    <w:abstractNumId w:val="1"/>
  </w:num>
  <w:num w:numId="52" w16cid:durableId="179585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55376182">
    <w:abstractNumId w:val="1"/>
  </w:num>
  <w:num w:numId="54" w16cid:durableId="638917216">
    <w:abstractNumId w:val="1"/>
  </w:num>
  <w:num w:numId="55" w16cid:durableId="1723794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495686022">
    <w:abstractNumId w:val="1"/>
  </w:num>
  <w:num w:numId="57" w16cid:durableId="1939634124">
    <w:abstractNumId w:val="1"/>
  </w:num>
  <w:num w:numId="58" w16cid:durableId="1032078336">
    <w:abstractNumId w:val="1"/>
  </w:num>
  <w:num w:numId="59" w16cid:durableId="1522040580">
    <w:abstractNumId w:val="1"/>
  </w:num>
  <w:num w:numId="60" w16cid:durableId="662857032">
    <w:abstractNumId w:val="0"/>
  </w:num>
  <w:num w:numId="61" w16cid:durableId="253979335">
    <w:abstractNumId w:val="1"/>
  </w:num>
  <w:num w:numId="62" w16cid:durableId="2128548385">
    <w:abstractNumId w:val="1"/>
  </w:num>
  <w:num w:numId="63" w16cid:durableId="508101613">
    <w:abstractNumId w:val="1"/>
  </w:num>
  <w:num w:numId="64" w16cid:durableId="199441945">
    <w:abstractNumId w:val="1"/>
  </w:num>
  <w:num w:numId="65" w16cid:durableId="351106507">
    <w:abstractNumId w:val="1"/>
  </w:num>
  <w:num w:numId="66" w16cid:durableId="1596858310">
    <w:abstractNumId w:val="1"/>
  </w:num>
  <w:num w:numId="67" w16cid:durableId="1261259644">
    <w:abstractNumId w:val="1"/>
  </w:num>
  <w:num w:numId="68" w16cid:durableId="1787775019">
    <w:abstractNumId w:val="1"/>
  </w:num>
  <w:num w:numId="69" w16cid:durableId="1039478636">
    <w:abstractNumId w:val="1"/>
  </w:num>
  <w:num w:numId="70" w16cid:durableId="1852403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502938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846866225">
    <w:abstractNumId w:val="1"/>
  </w:num>
  <w:num w:numId="73" w16cid:durableId="1339186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604536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244679075">
    <w:abstractNumId w:val="1"/>
  </w:num>
  <w:num w:numId="76" w16cid:durableId="75185713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7" w16cid:durableId="2056813790">
    <w:abstractNumId w:val="1"/>
  </w:num>
  <w:num w:numId="78" w16cid:durableId="8930102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264ED"/>
    <w:rsid w:val="00056477"/>
    <w:rsid w:val="00057D1B"/>
    <w:rsid w:val="000A1F0C"/>
    <w:rsid w:val="000B6931"/>
    <w:rsid w:val="000D5E00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E562E"/>
    <w:rsid w:val="003066A2"/>
    <w:rsid w:val="00326D25"/>
    <w:rsid w:val="003746E3"/>
    <w:rsid w:val="00396C9A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67EBA"/>
    <w:rsid w:val="00595D0D"/>
    <w:rsid w:val="005A58DE"/>
    <w:rsid w:val="005D2A56"/>
    <w:rsid w:val="005F12CA"/>
    <w:rsid w:val="00621D02"/>
    <w:rsid w:val="006511BD"/>
    <w:rsid w:val="006C66EC"/>
    <w:rsid w:val="006D746C"/>
    <w:rsid w:val="006F0EB0"/>
    <w:rsid w:val="0075705A"/>
    <w:rsid w:val="007B058C"/>
    <w:rsid w:val="008204B1"/>
    <w:rsid w:val="00842319"/>
    <w:rsid w:val="00892636"/>
    <w:rsid w:val="008E5A80"/>
    <w:rsid w:val="008F0F76"/>
    <w:rsid w:val="00937B92"/>
    <w:rsid w:val="00A379F5"/>
    <w:rsid w:val="00A511B9"/>
    <w:rsid w:val="00A666A9"/>
    <w:rsid w:val="00A71F5B"/>
    <w:rsid w:val="00A80784"/>
    <w:rsid w:val="00AA072A"/>
    <w:rsid w:val="00B140AD"/>
    <w:rsid w:val="00B20377"/>
    <w:rsid w:val="00B24A35"/>
    <w:rsid w:val="00B25006"/>
    <w:rsid w:val="00BA7194"/>
    <w:rsid w:val="00BD5D74"/>
    <w:rsid w:val="00BE4672"/>
    <w:rsid w:val="00BF00B1"/>
    <w:rsid w:val="00BF7127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55475"/>
    <w:rsid w:val="00F8337F"/>
    <w:rsid w:val="00FF0905"/>
    <w:rsid w:val="00F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7C218"/>
  <w15:docId w15:val="{4236D116-6EAC-E94B-B1D8-239D2CBE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before="851" w:after="567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before="851" w:after="567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A6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00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Title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type="character" w:customStyle="1" w:styleId="TitleChar">
    <w:name w:val="Title Char"/>
    <w:aliases w:val="Заголовок3 Char"/>
    <w:basedOn w:val="DefaultParagraphFont"/>
    <w:link w:val="Title"/>
    <w:uiPriority w:val="10"/>
    <w:rsid w:val="00BF712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814A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Content">
    <w:name w:val="Content"/>
    <w:next w:val="Normal"/>
    <w:link w:val="ContentChar"/>
    <w:qFormat/>
    <w:rsid w:val="001C6AB8"/>
    <w:pPr>
      <w:tabs>
        <w:tab w:val="right" w:leader="dot" w:pos="9345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A511B9"/>
    <w:pPr>
      <w:keepLines/>
      <w:pageBreakBefore w:val="0"/>
      <w:widowControl/>
      <w:spacing w:before="240" w:after="0" w:line="259" w:lineRule="auto"/>
      <w:ind w:left="0" w:firstLine="709"/>
      <w:jc w:val="both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character" w:customStyle="1" w:styleId="ContentChar">
    <w:name w:val="Content Char"/>
    <w:basedOn w:val="Heading1Char"/>
    <w:link w:val="Content"/>
    <w:rsid w:val="001C6AB8"/>
    <w:rPr>
      <w:rFonts w:ascii="Times New Roman" w:eastAsiaTheme="majorEastAsia" w:hAnsi="Times New Roman" w:cs="Times New Roman"/>
      <w:b w:val="0"/>
      <w:caps w:val="0"/>
      <w:noProof/>
      <w:color w:val="000000" w:themeColor="text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511B9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511B9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511B9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511B9"/>
    <w:rPr>
      <w:color w:val="0563C1" w:themeColor="hyperlink"/>
      <w:u w:val="single"/>
    </w:rPr>
  </w:style>
  <w:style w:type="paragraph" w:customStyle="1" w:styleId="TOCHeading0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ListParagraph">
    <w:name w:val="List Paragraph"/>
    <w:basedOn w:val="Normal"/>
    <w:uiPriority w:val="34"/>
    <w:qFormat/>
    <w:rsid w:val="00396C9A"/>
    <w:pPr>
      <w:ind w:left="720"/>
      <w:contextualSpacing/>
    </w:pPr>
  </w:style>
  <w:style w:type="character" w:customStyle="1" w:styleId="TOCHeadingChar">
    <w:name w:val="TOC Heading Char"/>
    <w:basedOn w:val="Heading1Char"/>
    <w:link w:val="TOCHeading"/>
    <w:uiPriority w:val="39"/>
    <w:rsid w:val="001814A6"/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TOCHeadingChar0">
    <w:name w:val="TOCHeading Char"/>
    <w:basedOn w:val="TOCHeadingChar"/>
    <w:link w:val="TOCHeading0"/>
    <w:rsid w:val="001C6AB8"/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B8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B8"/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1C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ame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type="paragraph" w:customStyle="1" w:styleId="Table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type="character" w:customStyle="1" w:styleId="TablenameChar">
    <w:name w:val="Table name Char"/>
    <w:basedOn w:val="DefaultParagraphFont"/>
    <w:link w:val="Tablename"/>
    <w:rsid w:val="004C769D"/>
    <w:rPr>
      <w:rFonts w:ascii="Times New Roman" w:hAnsi="Times New Roman" w:cs="Times New Roman"/>
      <w:i/>
      <w:iCs/>
      <w:sz w:val="24"/>
      <w:szCs w:val="24"/>
    </w:rPr>
  </w:style>
  <w:style w:type="paragraph" w:customStyle="1" w:styleId="Picturename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type="character" w:customStyle="1" w:styleId="TableChar">
    <w:name w:val="Table Char"/>
    <w:basedOn w:val="DefaultParagraphFont"/>
    <w:link w:val="Table"/>
    <w:rsid w:val="00BE4672"/>
    <w:rPr>
      <w:rFonts w:ascii="Times New Roman" w:hAnsi="Times New Roman" w:cs="Times New Roman"/>
      <w:sz w:val="24"/>
      <w:szCs w:val="24"/>
    </w:rPr>
  </w:style>
  <w:style w:type="character" w:customStyle="1" w:styleId="PicturenameChar">
    <w:name w:val="Picture name Char"/>
    <w:basedOn w:val="DefaultParagraphFont"/>
    <w:link w:val="Picturename"/>
    <w:rsid w:val="00184355"/>
    <w:rPr>
      <w:rFonts w:ascii="Times New Roman" w:hAnsi="Times New Roman" w:cs="Times New Roman"/>
      <w:b/>
      <w:bCs/>
      <w:sz w:val="24"/>
      <w:szCs w:val="24"/>
    </w:rPr>
  </w:style>
  <w:style w:type="paragraph" w:customStyle="1" w:styleId="Listing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type="character" w:customStyle="1" w:styleId="ListingChar">
    <w:name w:val="Listing Char"/>
    <w:basedOn w:val="TablenameChar"/>
    <w:link w:val="Listing"/>
    <w:rsid w:val="005D2A56"/>
    <w:rPr>
      <w:rFonts w:ascii="Times New Roman" w:hAnsi="Times New Roman" w:cs="Times New Roman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customStyle="1" w:styleId="Code">
    <w:name w:val="Code"/>
    <w:basedOn w:val="NoSpacing"/>
    <w:link w:val="CodeChar"/>
    <w:autoRedefine/>
    <w:qFormat/>
    <w:rsid w:val="004F47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hAnsi="Courier New" w:cs="Courier New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type="character" w:customStyle="1" w:styleId="CodeChar">
    <w:name w:val="Code Char"/>
    <w:basedOn w:val="NoSpacingChar"/>
    <w:link w:val="Code"/>
    <w:rsid w:val="004F4796"/>
    <w:rPr>
      <w:rFonts w:ascii="Courier New" w:eastAsiaTheme="minorEastAsia" w:hAnsi="Courier New" w:cs="Courier New"/>
      <w:sz w:val="24"/>
      <w:szCs w:val="24"/>
      <w:lang w:val="en-US" w:eastAsia="ru-RU"/>
    </w:rPr>
  </w:style>
  <w:style w:type="paragraph" w:customStyle="1" w:styleId="Picture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type="character" w:customStyle="1" w:styleId="PictureChar">
    <w:name w:val="Picture Char"/>
    <w:basedOn w:val="DefaultParagraphFont"/>
    <w:link w:val="Picture"/>
    <w:rsid w:val="00184355"/>
    <w:rPr>
      <w:rFonts w:ascii="Times New Roman" w:hAnsi="Times New Roman" w:cs="Times New Roman"/>
      <w:sz w:val="28"/>
      <w:szCs w:val="28"/>
    </w:rPr>
  </w:style>
  <w:style w:type="paragraph" w:customStyle="1" w:styleId="a">
    <w:name w:val="a"/>
  </w:style>
  <w:style w:type="paragraph" w:customStyle="1" w:styleId="a0">
    <w:name w:val="a0"/>
  </w:style>
  <w:style w:type="paragraph" w:customStyle="1" w:styleId="a1">
    <w:name w:val="a1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FollowedHyperlink">
    <w:name w:val="FollowedHyperlink"/>
    <w:basedOn w:val="DefaultParagraphFont"/>
    <w:uiPriority w:val="99"/>
    <w:semiHidden/>
    <w:unhideWhenUsed/>
    <w:rsid w:val="00C8733A"/>
    <w:rPr>
      <w:color w:val="954F72" w:themeColor="followedHyperlink"/>
      <w:u w:val="single"/>
    </w:rPr>
  </w:style>
  <w:style w:type="character" w:customStyle="1" w:styleId="Contentword">
    <w:name w:val="Content word"/>
  </w:style>
  <w:style w:type="paragraph" w:styleId="TOC4">
    <w:name w:val="toc 4"/>
    <w:basedOn w:val="Normal"/>
    <w:next w:val="Normal"/>
    <w:autoRedefine/>
    <w:uiPriority w:val="39"/>
    <w:semiHidden/>
    <w:unhideWhenUsed/>
    <w:rsid w:val="003746E3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746E3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746E3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746E3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746E3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746E3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C10CE3-AE90-284E-87AD-8442B1287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1</TotalTime>
  <Pages>28</Pages>
  <Words>3124</Words>
  <Characters>17810</Characters>
  <Application>Microsoft Office Word</Application>
  <DocSecurity>0</DocSecurity>
  <Lines>148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Gribkov</dc:creator>
  <cp:keywords/>
  <cp:lastModifiedBy>Aleksandr Gribkov</cp:lastModifiedBy>
  <cp:revision>3</cp:revision>
  <cp:lastPrinted>2025-11-15T21:33:00Z</cp:lastPrinted>
  <dcterms:created xsi:type="dcterms:W3CDTF">2025-11-15T21:33:00Z</dcterms:created>
  <dcterms:modified xsi:type="dcterms:W3CDTF">2025-11-15T21:33:00Z</dcterms:modified>
</cp:coreProperties>
</file>
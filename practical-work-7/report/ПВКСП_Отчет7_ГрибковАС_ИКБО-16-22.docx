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65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7B3D68" w:rsidRPr="00C807CB" w14:paraId="545213F5" w14:textId="77777777" w:rsidTr="00BC0A4A">
        <w:trPr>
          <w:trHeight w:val="1689"/>
          <w:jc w:val="center"/>
        </w:trPr>
        <w:tc>
          <w:tcPr>
            <w:tcW w:w="8265" w:type="dxa"/>
            <w:hideMark/>
          </w:tcPr>
          <w:p w14:paraId="28796630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left="338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0" distR="0" wp14:anchorId="65FACF05" wp14:editId="61E4D798">
                  <wp:extent cx="952500" cy="1066800"/>
                  <wp:effectExtent l="0" t="0" r="0" b="0"/>
                  <wp:docPr id="4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68" w:rsidRPr="00C807CB" w14:paraId="50657262" w14:textId="77777777" w:rsidTr="00BC0A4A">
        <w:trPr>
          <w:trHeight w:val="235"/>
          <w:jc w:val="center"/>
        </w:trPr>
        <w:tc>
          <w:tcPr>
            <w:tcW w:w="8265" w:type="dxa"/>
            <w:hideMark/>
          </w:tcPr>
          <w:p w14:paraId="6BD473A5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left="179" w:right="179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7B3D68" w:rsidRPr="00C807CB" w14:paraId="4BA033B0" w14:textId="77777777" w:rsidTr="00BC0A4A">
        <w:trPr>
          <w:trHeight w:val="1735"/>
          <w:jc w:val="center"/>
        </w:trPr>
        <w:tc>
          <w:tcPr>
            <w:tcW w:w="8265" w:type="dxa"/>
          </w:tcPr>
          <w:p w14:paraId="5EE1F397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left="179" w:right="17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D4AC777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left="179" w:right="177"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58D2F160" w14:textId="77777777" w:rsidR="007B3D68" w:rsidRPr="00C807CB" w:rsidRDefault="007B3D68" w:rsidP="00BC0A4A">
            <w:pPr>
              <w:widowControl w:val="0"/>
              <w:suppressAutoHyphens/>
              <w:spacing w:before="4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2F82E537" w14:textId="77777777" w:rsidR="007B3D68" w:rsidRPr="00C807CB" w:rsidRDefault="007B3D68" w:rsidP="00BC0A4A">
            <w:pPr>
              <w:widowControl w:val="0"/>
              <w:suppressAutoHyphens/>
              <w:spacing w:before="1" w:line="240" w:lineRule="auto"/>
              <w:ind w:left="179" w:right="179" w:firstLine="0"/>
              <w:jc w:val="center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C807CB">
              <w:rPr>
                <w:rFonts w:eastAsia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C807CB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7B3D68" w:rsidRPr="00C807CB" w14:paraId="44385E86" w14:textId="77777777" w:rsidTr="00BC0A4A">
        <w:trPr>
          <w:trHeight w:val="575"/>
          <w:jc w:val="center"/>
        </w:trPr>
        <w:tc>
          <w:tcPr>
            <w:tcW w:w="8265" w:type="dxa"/>
          </w:tcPr>
          <w:p w14:paraId="5BEBD66E" w14:textId="77777777" w:rsidR="007B3D68" w:rsidRPr="00C807CB" w:rsidRDefault="007B3D68" w:rsidP="00BC0A4A">
            <w:pPr>
              <w:widowControl w:val="0"/>
              <w:suppressAutoHyphens/>
              <w:spacing w:before="7" w:line="240" w:lineRule="auto"/>
              <w:ind w:firstLine="0"/>
              <w:jc w:val="left"/>
              <w:rPr>
                <w:rFonts w:eastAsia="Times New Roman"/>
                <w:sz w:val="25"/>
                <w:szCs w:val="25"/>
                <w:lang w:eastAsia="ru-RU"/>
              </w:rPr>
            </w:pPr>
          </w:p>
          <w:p w14:paraId="018E1E98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left="179" w:right="13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Институт информационных технологий (ИТ)</w:t>
            </w:r>
          </w:p>
        </w:tc>
      </w:tr>
      <w:tr w:rsidR="007B3D68" w:rsidRPr="00C807CB" w14:paraId="264FEF45" w14:textId="77777777" w:rsidTr="00BC0A4A">
        <w:trPr>
          <w:trHeight w:val="270"/>
          <w:jc w:val="center"/>
        </w:trPr>
        <w:tc>
          <w:tcPr>
            <w:tcW w:w="8265" w:type="dxa"/>
            <w:hideMark/>
          </w:tcPr>
          <w:p w14:paraId="418F0216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left="179" w:right="13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Кафедра инструментального и прикладного программного обеспечения</w:t>
            </w:r>
          </w:p>
        </w:tc>
      </w:tr>
    </w:tbl>
    <w:p w14:paraId="639AE568" w14:textId="77777777" w:rsidR="007B3D68" w:rsidRPr="00C807CB" w:rsidRDefault="007B3D68" w:rsidP="007B3D68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  <w:r w:rsidRPr="00C807CB"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6985" distB="1270" distL="3810" distR="5715" simplePos="0" relativeHeight="251659264" behindDoc="1" locked="0" layoutInCell="0" allowOverlap="1" wp14:anchorId="232FC7D3" wp14:editId="7B11A8D0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0" t="0" r="0" b="0"/>
                <wp:wrapNone/>
                <wp:docPr id="1009254178" name="Поли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extAreaLeft" fmla="*/ 483120 w 3175200"/>
                            <a:gd name="textAreaRight" fmla="*/ 5982120 w 3175200"/>
                            <a:gd name="textAreaTop" fmla="*/ 1157040 h 22320"/>
                            <a:gd name="textAreaBottom" fmla="*/ 6744240 h 22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CD5209" id="Полилиния 18" o:spid="_x0000_s1026" style="position:absolute;margin-left:91.05pt;margin-top:250.3pt;width:441pt;height:3.1pt;z-index:-251657216;visibility:visible;mso-wrap-style:square;mso-width-percent:0;mso-height-percent:0;mso-wrap-distance-left:.3pt;mso-wrap-distance-top:.55pt;mso-wrap-distance-right:.45pt;mso-wrap-distance-bottom:.1pt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" o:allowincell="f" path="m8820,l,2,,22,8820,20r,-20xm8820,40l,42,,62,8820,60r,-20xe" fillcolor="black" stroked="f" strokeweight="0">
                <v:path arrowok="t" textboxrect="1342,3214,16617,18734"/>
                <w10:wrap anchorx="page" anchory="page"/>
              </v:shape>
            </w:pict>
          </mc:Fallback>
        </mc:AlternateContent>
      </w:r>
    </w:p>
    <w:p w14:paraId="485FC197" w14:textId="77777777" w:rsidR="007B3D68" w:rsidRPr="00C807CB" w:rsidRDefault="007B3D68" w:rsidP="007B3D68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1C928C88" w14:textId="77777777" w:rsidR="007B3D68" w:rsidRPr="00C807CB" w:rsidRDefault="007B3D68" w:rsidP="007B3D68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3D260C9B" w14:textId="77777777" w:rsidR="007B3D68" w:rsidRPr="00C807CB" w:rsidRDefault="007B3D68" w:rsidP="007B3D68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7BE6FEB" w14:textId="77777777" w:rsidR="007B3D68" w:rsidRPr="00C807CB" w:rsidRDefault="007B3D68" w:rsidP="007B3D68">
      <w:pPr>
        <w:widowControl w:val="0"/>
        <w:suppressAutoHyphens/>
        <w:spacing w:before="4" w:after="1" w:line="240" w:lineRule="auto"/>
        <w:ind w:firstLine="0"/>
        <w:jc w:val="left"/>
        <w:rPr>
          <w:rFonts w:eastAsia="Times New Roman"/>
          <w:sz w:val="22"/>
          <w:szCs w:val="22"/>
          <w:lang w:eastAsia="ru-RU"/>
        </w:rPr>
      </w:pPr>
    </w:p>
    <w:tbl>
      <w:tblPr>
        <w:tblW w:w="10125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4"/>
        <w:gridCol w:w="3191"/>
      </w:tblGrid>
      <w:tr w:rsidR="007B3D68" w:rsidRPr="00C807CB" w14:paraId="21F30B9B" w14:textId="77777777" w:rsidTr="00BC0A4A">
        <w:trPr>
          <w:trHeight w:val="638"/>
        </w:trPr>
        <w:tc>
          <w:tcPr>
            <w:tcW w:w="10119" w:type="dxa"/>
            <w:gridSpan w:val="2"/>
            <w:vAlign w:val="center"/>
            <w:hideMark/>
          </w:tcPr>
          <w:p w14:paraId="5FD893DD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left="1276" w:right="1344" w:hanging="142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ОТЧЕТ</w:t>
            </w:r>
          </w:p>
          <w:p w14:paraId="12AD6B1E" w14:textId="197455C8" w:rsidR="007B3D68" w:rsidRPr="007B3D68" w:rsidRDefault="007B3D68" w:rsidP="00BC0A4A">
            <w:pPr>
              <w:widowControl w:val="0"/>
              <w:suppressAutoHyphens/>
              <w:spacing w:line="240" w:lineRule="auto"/>
              <w:ind w:left="1276" w:right="1344" w:hanging="142"/>
              <w:jc w:val="center"/>
              <w:rPr>
                <w:rFonts w:eastAsia="Times New Roman"/>
                <w:b/>
                <w:bCs/>
                <w:sz w:val="22"/>
                <w:lang w:val="en-US"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ПО ПРАКТИЧЕСКОЙ РАБОТЕ №</w:t>
            </w:r>
            <w:r>
              <w:rPr>
                <w:rFonts w:eastAsia="Times New Roman"/>
                <w:b/>
                <w:bCs/>
                <w:sz w:val="22"/>
                <w:lang w:val="en-US" w:eastAsia="ru-RU"/>
              </w:rPr>
              <w:t>7</w:t>
            </w:r>
          </w:p>
        </w:tc>
      </w:tr>
      <w:tr w:rsidR="007B3D68" w:rsidRPr="00C807CB" w14:paraId="39AB72DD" w14:textId="77777777" w:rsidTr="00BC0A4A">
        <w:trPr>
          <w:trHeight w:val="321"/>
        </w:trPr>
        <w:tc>
          <w:tcPr>
            <w:tcW w:w="6930" w:type="dxa"/>
            <w:hideMark/>
          </w:tcPr>
          <w:p w14:paraId="04110B82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left="2835" w:right="834" w:firstLine="804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по дисциплине</w:t>
            </w:r>
          </w:p>
        </w:tc>
        <w:tc>
          <w:tcPr>
            <w:tcW w:w="3189" w:type="dxa"/>
          </w:tcPr>
          <w:p w14:paraId="1CF337AC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</w:tr>
      <w:tr w:rsidR="007B3D68" w:rsidRPr="00C807CB" w14:paraId="218642B5" w14:textId="77777777" w:rsidTr="00BC0A4A">
        <w:trPr>
          <w:trHeight w:val="1260"/>
        </w:trPr>
        <w:tc>
          <w:tcPr>
            <w:tcW w:w="10119" w:type="dxa"/>
            <w:gridSpan w:val="2"/>
          </w:tcPr>
          <w:p w14:paraId="016256AA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«</w:t>
            </w:r>
            <w:r w:rsidRPr="00595D0D">
              <w:rPr>
                <w:rFonts w:eastAsia="Times New Roman"/>
                <w:b/>
                <w:bCs/>
                <w:sz w:val="22"/>
                <w:lang w:eastAsia="ru-RU"/>
              </w:rPr>
              <w:t>Технологии виртуализации клиент-серверных приложений</w:t>
            </w: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»</w:t>
            </w:r>
          </w:p>
          <w:p w14:paraId="34A36B16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</w:p>
          <w:p w14:paraId="7C4FEEBA" w14:textId="77777777" w:rsidR="007B3D68" w:rsidRPr="00022EC4" w:rsidRDefault="007B3D68" w:rsidP="00BC0A4A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lang w:eastAsia="ru-RU"/>
              </w:rPr>
            </w:pPr>
          </w:p>
        </w:tc>
      </w:tr>
      <w:tr w:rsidR="007B3D68" w:rsidRPr="00C807CB" w14:paraId="3B83F2A3" w14:textId="77777777" w:rsidTr="00BC0A4A">
        <w:trPr>
          <w:trHeight w:val="1564"/>
        </w:trPr>
        <w:tc>
          <w:tcPr>
            <w:tcW w:w="6930" w:type="dxa"/>
          </w:tcPr>
          <w:p w14:paraId="36B9CF7A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11595E3B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2C80A7EB" w14:textId="77777777" w:rsidR="007B3D68" w:rsidRPr="00C807CB" w:rsidRDefault="007B3D68" w:rsidP="00BC0A4A">
            <w:pPr>
              <w:widowControl w:val="0"/>
              <w:suppressAutoHyphens/>
              <w:spacing w:before="5" w:line="240" w:lineRule="auto"/>
              <w:ind w:firstLine="0"/>
              <w:jc w:val="left"/>
              <w:rPr>
                <w:rFonts w:eastAsia="Times New Roman"/>
                <w:sz w:val="31"/>
                <w:szCs w:val="31"/>
                <w:lang w:eastAsia="ru-RU"/>
              </w:rPr>
            </w:pPr>
          </w:p>
          <w:p w14:paraId="5EB6BBD5" w14:textId="77777777" w:rsidR="007B3D68" w:rsidRPr="00C807CB" w:rsidRDefault="007B3D68" w:rsidP="00BC0A4A">
            <w:pPr>
              <w:widowControl w:val="0"/>
              <w:tabs>
                <w:tab w:val="left" w:pos="5451"/>
              </w:tabs>
              <w:suppressAutoHyphens/>
              <w:spacing w:line="240" w:lineRule="auto"/>
              <w:ind w:left="200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Выполнил студент</w:t>
            </w:r>
            <w:r w:rsidRPr="00C807CB">
              <w:rPr>
                <w:rFonts w:eastAsia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группы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ИКБО-16-22</w:t>
            </w:r>
          </w:p>
          <w:p w14:paraId="2350D5F0" w14:textId="77777777" w:rsidR="007B3D68" w:rsidRPr="00C807CB" w:rsidRDefault="007B3D68" w:rsidP="00BC0A4A">
            <w:pPr>
              <w:widowControl w:val="0"/>
              <w:suppressAutoHyphens/>
              <w:spacing w:before="2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89" w:type="dxa"/>
          </w:tcPr>
          <w:p w14:paraId="6F2C1FD1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0ACD87A5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09D97C04" w14:textId="77777777" w:rsidR="007B3D68" w:rsidRPr="00C807CB" w:rsidRDefault="007B3D68" w:rsidP="00BC0A4A">
            <w:pPr>
              <w:widowControl w:val="0"/>
              <w:suppressAutoHyphens/>
              <w:spacing w:before="5" w:line="240" w:lineRule="auto"/>
              <w:ind w:firstLine="0"/>
              <w:jc w:val="left"/>
              <w:rPr>
                <w:rFonts w:eastAsia="Times New Roman"/>
                <w:sz w:val="31"/>
                <w:szCs w:val="31"/>
                <w:lang w:eastAsia="ru-RU"/>
              </w:rPr>
            </w:pPr>
          </w:p>
          <w:p w14:paraId="77776C55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right="197"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Грибков А.С.</w:t>
            </w:r>
          </w:p>
        </w:tc>
      </w:tr>
      <w:tr w:rsidR="007B3D68" w:rsidRPr="00C807CB" w14:paraId="354BF977" w14:textId="77777777" w:rsidTr="00BC0A4A">
        <w:trPr>
          <w:trHeight w:val="639"/>
        </w:trPr>
        <w:tc>
          <w:tcPr>
            <w:tcW w:w="6930" w:type="dxa"/>
            <w:vAlign w:val="center"/>
            <w:hideMark/>
          </w:tcPr>
          <w:p w14:paraId="5000377F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left="200" w:firstLine="0"/>
              <w:jc w:val="left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 xml:space="preserve">Принял преподаватель кафедры </w:t>
            </w:r>
            <w:proofErr w:type="spellStart"/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ИиППО</w:t>
            </w:r>
            <w:proofErr w:type="spellEnd"/>
          </w:p>
        </w:tc>
        <w:tc>
          <w:tcPr>
            <w:tcW w:w="3189" w:type="dxa"/>
            <w:vAlign w:val="center"/>
            <w:hideMark/>
          </w:tcPr>
          <w:p w14:paraId="335DECA3" w14:textId="77777777" w:rsidR="007B3D68" w:rsidRPr="00C807CB" w:rsidRDefault="007B3D68" w:rsidP="00BC0A4A">
            <w:pPr>
              <w:widowControl w:val="0"/>
              <w:suppressAutoHyphens/>
              <w:spacing w:before="178" w:line="240" w:lineRule="auto"/>
              <w:ind w:right="197"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Волков М.Ю.</w:t>
            </w:r>
          </w:p>
        </w:tc>
      </w:tr>
    </w:tbl>
    <w:p w14:paraId="3EAE1250" w14:textId="77777777" w:rsidR="007B3D68" w:rsidRPr="00C807CB" w:rsidRDefault="007B3D68" w:rsidP="007B3D68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370156DD" w14:textId="77777777" w:rsidR="007B3D68" w:rsidRPr="00C807CB" w:rsidRDefault="007B3D68" w:rsidP="007B3D68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496E20EB" w14:textId="77777777" w:rsidR="007B3D68" w:rsidRPr="00C807CB" w:rsidRDefault="007B3D68" w:rsidP="007B3D68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20F1BFE6" w14:textId="77777777" w:rsidR="007B3D68" w:rsidRPr="00C807CB" w:rsidRDefault="007B3D68" w:rsidP="007B3D68">
      <w:pPr>
        <w:widowControl w:val="0"/>
        <w:suppressAutoHyphens/>
        <w:spacing w:before="8" w:after="1" w:line="240" w:lineRule="auto"/>
        <w:ind w:firstLine="0"/>
        <w:jc w:val="left"/>
        <w:rPr>
          <w:rFonts w:eastAsia="Times New Roman"/>
          <w:sz w:val="18"/>
          <w:szCs w:val="18"/>
          <w:lang w:eastAsia="ru-RU"/>
        </w:rPr>
      </w:pPr>
    </w:p>
    <w:tbl>
      <w:tblPr>
        <w:tblW w:w="939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7"/>
        <w:gridCol w:w="2907"/>
        <w:gridCol w:w="2816"/>
      </w:tblGrid>
      <w:tr w:rsidR="007B3D68" w:rsidRPr="00C807CB" w14:paraId="28DA79FB" w14:textId="77777777" w:rsidTr="00BC0A4A">
        <w:trPr>
          <w:trHeight w:val="569"/>
        </w:trPr>
        <w:tc>
          <w:tcPr>
            <w:tcW w:w="3669" w:type="dxa"/>
            <w:hideMark/>
          </w:tcPr>
          <w:p w14:paraId="755B9CF0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left="180" w:right="53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Практические работы выполнены</w:t>
            </w:r>
          </w:p>
        </w:tc>
        <w:tc>
          <w:tcPr>
            <w:tcW w:w="2909" w:type="dxa"/>
            <w:hideMark/>
          </w:tcPr>
          <w:p w14:paraId="56A0A0D7" w14:textId="77777777" w:rsidR="007B3D68" w:rsidRPr="00C807CB" w:rsidRDefault="007B3D68" w:rsidP="00BC0A4A">
            <w:pPr>
              <w:widowControl w:val="0"/>
              <w:tabs>
                <w:tab w:val="left" w:pos="1655"/>
              </w:tabs>
              <w:suppressAutoHyphens/>
              <w:spacing w:line="240" w:lineRule="auto"/>
              <w:ind w:left="55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proofErr w:type="gramStart"/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C807CB">
              <w:rPr>
                <w:rFonts w:eastAsia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»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ab/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202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6B474978" w14:textId="77777777" w:rsidR="007B3D68" w:rsidRPr="00C807CB" w:rsidRDefault="007B3D68" w:rsidP="00BC0A4A">
            <w:pPr>
              <w:widowControl w:val="0"/>
              <w:suppressAutoHyphens/>
              <w:spacing w:before="106" w:line="240" w:lineRule="auto"/>
              <w:ind w:left="495" w:right="178" w:firstLine="0"/>
              <w:jc w:val="center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7B3D68" w:rsidRPr="00C807CB" w14:paraId="05093A24" w14:textId="77777777" w:rsidTr="00BC0A4A">
        <w:trPr>
          <w:trHeight w:val="454"/>
        </w:trPr>
        <w:tc>
          <w:tcPr>
            <w:tcW w:w="3669" w:type="dxa"/>
          </w:tcPr>
          <w:p w14:paraId="60864F8C" w14:textId="77777777" w:rsidR="007B3D68" w:rsidRPr="00C807CB" w:rsidRDefault="007B3D68" w:rsidP="00BC0A4A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1BA6A4FF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left="180" w:right="529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63149D22" w14:textId="77777777" w:rsidR="007B3D68" w:rsidRPr="00C807CB" w:rsidRDefault="007B3D68" w:rsidP="00BC0A4A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28DCFAAB" w14:textId="77777777" w:rsidR="007B3D68" w:rsidRPr="00C807CB" w:rsidRDefault="007B3D68" w:rsidP="00BC0A4A">
            <w:pPr>
              <w:widowControl w:val="0"/>
              <w:tabs>
                <w:tab w:val="left" w:pos="1655"/>
              </w:tabs>
              <w:suppressAutoHyphens/>
              <w:spacing w:line="240" w:lineRule="auto"/>
              <w:ind w:left="55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proofErr w:type="gramStart"/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ab/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202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40893961" w14:textId="77777777" w:rsidR="007B3D68" w:rsidRPr="00C807CB" w:rsidRDefault="007B3D68" w:rsidP="00BC0A4A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6B6B0E1C" w14:textId="77777777" w:rsidR="007B3D68" w:rsidRPr="00C807CB" w:rsidRDefault="007B3D68" w:rsidP="00BC0A4A">
            <w:pPr>
              <w:widowControl w:val="0"/>
              <w:suppressAutoHyphens/>
              <w:spacing w:line="240" w:lineRule="auto"/>
              <w:ind w:left="551" w:right="178" w:firstLine="0"/>
              <w:jc w:val="center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4E083531" w14:textId="77777777" w:rsidR="007B3D68" w:rsidRPr="00C807CB" w:rsidRDefault="007B3D68" w:rsidP="007B3D68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2BED88E5" w14:textId="77777777" w:rsidR="007B3D68" w:rsidRPr="00C807CB" w:rsidRDefault="007B3D68" w:rsidP="007B3D68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52A988D7" w14:textId="77777777" w:rsidR="007B3D68" w:rsidRPr="00C807CB" w:rsidRDefault="007B3D68" w:rsidP="007B3D68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4CF37D2A" w14:textId="77777777" w:rsidR="007B3D68" w:rsidRPr="00C807CB" w:rsidRDefault="007B3D68" w:rsidP="007B3D68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3415A507" w14:textId="77777777" w:rsidR="007B3D68" w:rsidRPr="00C807CB" w:rsidRDefault="007B3D68" w:rsidP="007B3D68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3D68BF2E" w14:textId="77777777" w:rsidR="007B3D68" w:rsidRDefault="007B3D68" w:rsidP="007B3D68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67B260B" w14:textId="77777777" w:rsidR="007B3D68" w:rsidRPr="00C807CB" w:rsidRDefault="007B3D68" w:rsidP="007B3D68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55CC2050" w14:textId="22D7E94F" w:rsidR="002D726B" w:rsidRPr="007B3D68" w:rsidRDefault="007B3D68" w:rsidP="007B3D68">
      <w:pPr>
        <w:widowControl w:val="0"/>
        <w:suppressAutoHyphens/>
        <w:spacing w:before="230" w:line="240" w:lineRule="auto"/>
        <w:ind w:left="4442" w:right="4071" w:firstLine="0"/>
        <w:jc w:val="center"/>
        <w:rPr>
          <w:rFonts w:eastAsia="Times New Roman"/>
          <w:sz w:val="22"/>
          <w:szCs w:val="22"/>
          <w:lang w:val="en-US" w:eastAsia="ru-RU"/>
        </w:rPr>
      </w:pPr>
      <w:r w:rsidRPr="00C807CB">
        <w:rPr>
          <w:rFonts w:eastAsia="Times New Roman"/>
          <w:sz w:val="22"/>
          <w:szCs w:val="22"/>
          <w:lang w:eastAsia="ru-RU"/>
        </w:rPr>
        <w:t>Москва 202</w:t>
      </w:r>
      <w:r>
        <w:rPr>
          <w:rFonts w:eastAsia="Times New Roman"/>
          <w:sz w:val="22"/>
          <w:szCs w:val="22"/>
          <w:lang w:eastAsia="ru-RU"/>
        </w:rPr>
        <w:t>5</w:t>
      </w:r>
    </w:p>
    <w:p w14:paraId="3E002543" w14:textId="77777777" w:rsidR="007B3D68" w:rsidRDefault="007B3D68" w:rsidP="007B3D68">
      <w:pPr>
        <w:pStyle w:val="TOCHeading0"/>
        <w:rPr>
          <w:lang w:val="en-US"/>
        </w:rPr>
      </w:pPr>
      <w:r>
        <w:lastRenderedPageBreak/>
        <w:t>СОДЕРЖАНИЕ</w:t>
      </w:r>
    </w:p>
    <w:sdt>
      <w:sdtPr>
        <w:id w:val="8411288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B4E375" w14:textId="737536FE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r w:rsidRPr="007B3D68">
            <w:rPr>
              <w:noProof w:val="0"/>
            </w:rPr>
            <w:fldChar w:fldCharType="begin"/>
          </w:r>
          <w:r>
            <w:instrText xml:space="preserve"> TOC \o "1-3" \h \z \u </w:instrText>
          </w:r>
          <w:r w:rsidRPr="007B3D68">
            <w:rPr>
              <w:noProof w:val="0"/>
            </w:rPr>
            <w:fldChar w:fldCharType="separate"/>
          </w:r>
          <w:hyperlink w:anchor="_Toc214832968" w:history="1">
            <w:r w:rsidRPr="00A064D2">
              <w:rPr>
                <w:rStyle w:val="Hyperlink"/>
              </w:rPr>
              <w:t>1 Цель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A86F451" w14:textId="73D2EF8A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832969" w:history="1">
            <w:r w:rsidRPr="00A064D2">
              <w:rPr>
                <w:rStyle w:val="Hyperlink"/>
              </w:rPr>
              <w:t>2 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657A829" w14:textId="6E8BBC68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832970" w:history="1">
            <w:r w:rsidRPr="00A064D2">
              <w:rPr>
                <w:rStyle w:val="Hyperlink"/>
              </w:rPr>
              <w:t>2.1 Запуск сервера метрик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BDAF37A" w14:textId="68CB799B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832971" w:history="1">
            <w:r w:rsidRPr="00A064D2">
              <w:rPr>
                <w:rStyle w:val="Hyperlink"/>
              </w:rPr>
              <w:t>2.2 Проверка работы сервера метрик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BB6D35" w14:textId="1DFCC8C7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832972" w:history="1">
            <w:r w:rsidRPr="00A064D2">
              <w:rPr>
                <w:rStyle w:val="Hyperlink"/>
              </w:rPr>
              <w:t>2.3 Создание пространства имён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65954A9" w14:textId="2E479B8C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832973" w:history="1">
            <w:r w:rsidRPr="00A064D2">
              <w:rPr>
                <w:rStyle w:val="Hyperlink"/>
              </w:rPr>
              <w:t>3 Управление ресурсами памяти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C119909" w14:textId="536C28E4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832974" w:history="1">
            <w:r w:rsidRPr="00A064D2">
              <w:rPr>
                <w:rStyle w:val="Hyperlink"/>
              </w:rPr>
              <w:t>3.1 Создание Pod с ограничениями памяти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A28A63D" w14:textId="26F5D16A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832975" w:history="1">
            <w:r w:rsidRPr="00A064D2">
              <w:rPr>
                <w:rStyle w:val="Hyperlink"/>
              </w:rPr>
              <w:t>3.2 Создание Pod, превышающего лимит памяти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47E664D" w14:textId="39BACD43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832976" w:history="1">
            <w:r w:rsidRPr="00A064D2">
              <w:rPr>
                <w:rStyle w:val="Hyperlink"/>
              </w:rPr>
              <w:t>3.3 Создание Pod с недостижимым запросом памяти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0276047" w14:textId="096B71F0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832977" w:history="1">
            <w:r w:rsidRPr="00A064D2">
              <w:rPr>
                <w:rStyle w:val="Hyperlink"/>
              </w:rPr>
              <w:t>4 Управление ресурсами CPU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1A5687F" w14:textId="3ACA9296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832978" w:history="1">
            <w:r w:rsidRPr="00A064D2">
              <w:rPr>
                <w:rStyle w:val="Hyperlink"/>
              </w:rPr>
              <w:t>4.1 Создание Pod с ограничениями CPU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1A6AEC6" w14:textId="5ABC2EDC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832979" w:history="1">
            <w:r w:rsidRPr="00A064D2">
              <w:rPr>
                <w:rStyle w:val="Hyperlink"/>
              </w:rPr>
              <w:t>4.2 Создание Pod с недостижимым запросом CPU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28BA537" w14:textId="470C442F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832980" w:history="1">
            <w:r w:rsidRPr="00A064D2">
              <w:rPr>
                <w:rStyle w:val="Hyperlink"/>
              </w:rPr>
              <w:t>5 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24E0D2B" w14:textId="75C143F6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832981" w:history="1">
            <w:r w:rsidRPr="00A064D2">
              <w:rPr>
                <w:rStyle w:val="Hyperlink"/>
              </w:rPr>
              <w:t>6 Ответы на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75BEA76" w14:textId="04734915" w:rsidR="007B3D68" w:rsidRDefault="007B3D68" w:rsidP="007B3D68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832982" w:history="1">
            <w:r w:rsidRPr="00A064D2">
              <w:rPr>
                <w:rStyle w:val="Hyperlink"/>
              </w:rPr>
              <w:t>7 Список использованной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_Toc214832982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46F8F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0C85B61" w14:textId="0C3E816B" w:rsidR="007B3D68" w:rsidRDefault="007B3D68" w:rsidP="007B3D68">
          <w:pPr>
            <w:pStyle w:val="Content"/>
          </w:pPr>
          <w:r>
            <w:rPr>
              <w:b/>
              <w:bCs/>
            </w:rPr>
            <w:fldChar w:fldCharType="end"/>
          </w:r>
        </w:p>
      </w:sdtContent>
    </w:sdt>
    <w:p w14:paraId="66603EE7" w14:textId="77777777" w:rsidR="007B3D68" w:rsidRPr="007B3D68" w:rsidRDefault="007B3D68" w:rsidP="007B3D68">
      <w:pPr>
        <w:rPr>
          <w:lang w:val="en-US"/>
        </w:rPr>
      </w:pPr>
    </w:p>
    <w:p w14:paraId="0DE0DB42" w14:textId="77777777" w:rsidR="000B1FFA" w:rsidRDefault="00000000">
      <w:pPr>
        <w:pStyle w:val="Heading1"/>
      </w:pPr>
      <w:bookmarkStart w:id="0" w:name="_Toc214832968"/>
      <w:r>
        <w:lastRenderedPageBreak/>
        <w:t>Цель работы</w:t>
      </w:r>
      <w:bookmarkEnd w:id="0"/>
    </w:p>
    <w:p w14:paraId="064827CE" w14:textId="77777777" w:rsidR="000B1FFA" w:rsidRDefault="00000000">
      <w:r>
        <w:t>Изучить механизмы управления ресурсами (CPU и память) в Kubernetes через настройку requests и limits для контейнеров.</w:t>
      </w:r>
    </w:p>
    <w:p w14:paraId="192BBF7D" w14:textId="77777777" w:rsidR="000B1FFA" w:rsidRDefault="00000000">
      <w:r>
        <w:t>Задачи работы:</w:t>
      </w:r>
    </w:p>
    <w:p w14:paraId="3E5DD3FC" w14:textId="77777777" w:rsidR="000B1FFA" w:rsidRDefault="00000000">
      <w:pPr>
        <w:numPr>
          <w:ilvl w:val="0"/>
          <w:numId w:val="61"/>
        </w:numPr>
      </w:pPr>
      <w:r>
        <w:t>Запустить сервер метрик в minikube</w:t>
      </w:r>
    </w:p>
    <w:p w14:paraId="309A3F84" w14:textId="77777777" w:rsidR="000B1FFA" w:rsidRDefault="00000000">
      <w:pPr>
        <w:numPr>
          <w:ilvl w:val="0"/>
          <w:numId w:val="61"/>
        </w:numPr>
      </w:pPr>
      <w:r>
        <w:t>Создать пространство имён для изоляции ресурсов</w:t>
      </w:r>
    </w:p>
    <w:p w14:paraId="2883840B" w14:textId="77777777" w:rsidR="000B1FFA" w:rsidRDefault="00000000">
      <w:pPr>
        <w:numPr>
          <w:ilvl w:val="0"/>
          <w:numId w:val="61"/>
        </w:numPr>
      </w:pPr>
      <w:r>
        <w:t>Настроить ограничения памяти для контейнеров</w:t>
      </w:r>
    </w:p>
    <w:p w14:paraId="586D72B6" w14:textId="77777777" w:rsidR="000B1FFA" w:rsidRDefault="00000000">
      <w:pPr>
        <w:numPr>
          <w:ilvl w:val="0"/>
          <w:numId w:val="61"/>
        </w:numPr>
      </w:pPr>
      <w:r>
        <w:t>Изучить поведение контейнеров при превышении лимитов памяти</w:t>
      </w:r>
    </w:p>
    <w:p w14:paraId="79D68C5A" w14:textId="77777777" w:rsidR="000B1FFA" w:rsidRDefault="00000000">
      <w:pPr>
        <w:numPr>
          <w:ilvl w:val="0"/>
          <w:numId w:val="61"/>
        </w:numPr>
      </w:pPr>
      <w:r>
        <w:t>Настроить ограничения CPU для контейнеров</w:t>
      </w:r>
    </w:p>
    <w:p w14:paraId="36D3498A" w14:textId="77777777" w:rsidR="000B1FFA" w:rsidRDefault="00000000">
      <w:pPr>
        <w:numPr>
          <w:ilvl w:val="0"/>
          <w:numId w:val="61"/>
        </w:numPr>
      </w:pPr>
      <w:r>
        <w:t>Понять механизмы планирования подов при недостаточных ресурсах</w:t>
      </w:r>
    </w:p>
    <w:p w14:paraId="62B8FBBD" w14:textId="77777777" w:rsidR="000B1FFA" w:rsidRDefault="00000000">
      <w:pPr>
        <w:numPr>
          <w:ilvl w:val="0"/>
          <w:numId w:val="61"/>
        </w:numPr>
      </w:pPr>
      <w:r>
        <w:t>Изучить QoS-классы подов в Kubernetes</w:t>
      </w:r>
    </w:p>
    <w:p w14:paraId="6D9E5BDF" w14:textId="77777777" w:rsidR="000B1FFA" w:rsidRDefault="00000000">
      <w:pPr>
        <w:pStyle w:val="Heading1"/>
      </w:pPr>
      <w:bookmarkStart w:id="1" w:name="_Toc214832969"/>
      <w:r>
        <w:lastRenderedPageBreak/>
        <w:t>Ход работы</w:t>
      </w:r>
      <w:bookmarkEnd w:id="1"/>
    </w:p>
    <w:p w14:paraId="6F376E86" w14:textId="77777777" w:rsidR="000B1FFA" w:rsidRDefault="00000000">
      <w:pPr>
        <w:pStyle w:val="Heading2"/>
      </w:pPr>
      <w:bookmarkStart w:id="2" w:name="_Toc214832970"/>
      <w:r>
        <w:t>Запуск сервера метрик</w:t>
      </w:r>
      <w:bookmarkEnd w:id="2"/>
    </w:p>
    <w:p w14:paraId="3C97F5E7" w14:textId="77777777" w:rsidR="000B1FFA" w:rsidRDefault="00000000">
      <w:r>
        <w:t>Metrics Server необходим для сбора метрик использования ресурсов (CPU и памяти) с узлов и подов кластера. Для включения сервера метрик в Minikube используется команда:</w:t>
      </w:r>
    </w:p>
    <w:p w14:paraId="2CC17610" w14:textId="77777777" w:rsidR="000B1FFA" w:rsidRDefault="00000000">
      <w:pPr>
        <w:pStyle w:val="Listing"/>
      </w:pPr>
      <w:r>
        <w:t>Команда включения metrics-server</w:t>
      </w:r>
    </w:p>
    <w:p w14:paraId="14DB00CF" w14:textId="77777777" w:rsidR="000B1FFA" w:rsidRDefault="00000000">
      <w:pPr>
        <w:pStyle w:val="Code"/>
      </w:pPr>
      <w:r>
        <w:t>minikube addons enable metrics-server</w:t>
      </w:r>
    </w:p>
    <w:p w14:paraId="30BAB322" w14:textId="10EB8BF0" w:rsidR="000B1FFA" w:rsidRDefault="008F2C03" w:rsidP="008F2C03">
      <w:pPr>
        <w:pStyle w:val="Picture"/>
      </w:pPr>
      <w:r w:rsidRPr="008F2C03">
        <w:drawing>
          <wp:inline distT="0" distB="0" distL="0" distR="0" wp14:anchorId="37643B92" wp14:editId="46B3D607">
            <wp:extent cx="6120130" cy="1826260"/>
            <wp:effectExtent l="0" t="0" r="1270" b="2540"/>
            <wp:docPr id="33683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33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E018" w14:textId="77777777" w:rsidR="000B1FFA" w:rsidRDefault="00000000">
      <w:pPr>
        <w:pStyle w:val="Picturename"/>
      </w:pPr>
      <w:r>
        <w:t>Включение аддона metrics-server в Minikube</w:t>
      </w:r>
    </w:p>
    <w:p w14:paraId="3C7FA9CC" w14:textId="77777777" w:rsidR="000B1FFA" w:rsidRDefault="00000000">
      <w:pPr>
        <w:pStyle w:val="Heading2"/>
      </w:pPr>
      <w:bookmarkStart w:id="3" w:name="_Toc214832971"/>
      <w:r>
        <w:t>Проверка работы сервера метрик</w:t>
      </w:r>
      <w:bookmarkEnd w:id="3"/>
    </w:p>
    <w:p w14:paraId="08A1CFFA" w14:textId="77777777" w:rsidR="000B1FFA" w:rsidRDefault="00000000">
      <w:r>
        <w:t>После включения metrics-server необходимо проверить доступность API метрик. Выполняется команда для просмотра списка API-сервисов:</w:t>
      </w:r>
    </w:p>
    <w:p w14:paraId="42B46DA1" w14:textId="77777777" w:rsidR="000B1FFA" w:rsidRDefault="00000000">
      <w:pPr>
        <w:pStyle w:val="Listing"/>
      </w:pPr>
      <w:r>
        <w:t>Команда проверки API-сервисов</w:t>
      </w:r>
    </w:p>
    <w:p w14:paraId="1EDEA217" w14:textId="77777777" w:rsidR="000B1FFA" w:rsidRDefault="00000000">
      <w:pPr>
        <w:pStyle w:val="Code"/>
      </w:pPr>
      <w:r>
        <w:t>kubectl get apiservices</w:t>
      </w:r>
    </w:p>
    <w:p w14:paraId="5DFD15B5" w14:textId="77777777" w:rsidR="000B1FFA" w:rsidRDefault="00000000">
      <w:r>
        <w:t>В выводе команды должна присутствовать строка v1beta1.metrics.k8s.io, что подтверждает доступность API ресурсов метрики.</w:t>
      </w:r>
    </w:p>
    <w:p w14:paraId="5136BA49" w14:textId="1A9574DC" w:rsidR="000B1FFA" w:rsidRDefault="008F2C03" w:rsidP="008F2C03">
      <w:pPr>
        <w:pStyle w:val="Picture"/>
      </w:pPr>
      <w:r w:rsidRPr="008F2C03">
        <w:lastRenderedPageBreak/>
        <w:drawing>
          <wp:inline distT="0" distB="0" distL="0" distR="0" wp14:anchorId="72B0CDAC" wp14:editId="42CB2BCA">
            <wp:extent cx="6120130" cy="1043305"/>
            <wp:effectExtent l="0" t="0" r="1270" b="0"/>
            <wp:docPr id="60802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22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7430" w14:textId="77777777" w:rsidR="000B1FFA" w:rsidRDefault="00000000">
      <w:pPr>
        <w:pStyle w:val="Picturename"/>
      </w:pPr>
      <w:r>
        <w:t>Проверка доступности API метрик</w:t>
      </w:r>
    </w:p>
    <w:p w14:paraId="6F971DF7" w14:textId="77777777" w:rsidR="000B1FFA" w:rsidRDefault="00000000">
      <w:pPr>
        <w:pStyle w:val="Heading2"/>
      </w:pPr>
      <w:bookmarkStart w:id="4" w:name="_Toc214832972"/>
      <w:r>
        <w:t>Создание пространства имён</w:t>
      </w:r>
      <w:bookmarkEnd w:id="4"/>
    </w:p>
    <w:p w14:paraId="13658658" w14:textId="77777777" w:rsidR="000B1FFA" w:rsidRDefault="00000000">
      <w:r>
        <w:t>Создается пространство имён для изоляции ресурсов практической работы от остальных ресурсов кластера:</w:t>
      </w:r>
    </w:p>
    <w:p w14:paraId="38DF89F4" w14:textId="77777777" w:rsidR="000B1FFA" w:rsidRDefault="00000000">
      <w:pPr>
        <w:pStyle w:val="Listing"/>
      </w:pPr>
      <w:r>
        <w:t>Команда создания namespace</w:t>
      </w:r>
    </w:p>
    <w:p w14:paraId="72BC2104" w14:textId="77777777" w:rsidR="000B1FFA" w:rsidRDefault="00000000">
      <w:pPr>
        <w:pStyle w:val="Code"/>
      </w:pPr>
      <w:r>
        <w:t>kubectl create namespace gribkov-as-ikbo-16-22</w:t>
      </w:r>
    </w:p>
    <w:p w14:paraId="364B8C51" w14:textId="77777777" w:rsidR="000B1FFA" w:rsidRDefault="00000000">
      <w:r>
        <w:t>Использование отдельного namespace обеспечивает логическую изоляцию ресурсов и упрощает управление и очистку после завершения работы.</w:t>
      </w:r>
    </w:p>
    <w:p w14:paraId="0B52CEA1" w14:textId="3FBC5E96" w:rsidR="000B1FFA" w:rsidRDefault="008F2C03" w:rsidP="008F2C03">
      <w:pPr>
        <w:pStyle w:val="Picture"/>
      </w:pPr>
      <w:r w:rsidRPr="008F2C03">
        <w:drawing>
          <wp:inline distT="0" distB="0" distL="0" distR="0" wp14:anchorId="3885673A" wp14:editId="53ADFC8E">
            <wp:extent cx="6120130" cy="614045"/>
            <wp:effectExtent l="0" t="0" r="1270" b="0"/>
            <wp:docPr id="21977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76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A9BE" w14:textId="77777777" w:rsidR="000B1FFA" w:rsidRDefault="00000000">
      <w:pPr>
        <w:pStyle w:val="Picturename"/>
      </w:pPr>
      <w:r>
        <w:t>Создание пространства имён</w:t>
      </w:r>
    </w:p>
    <w:p w14:paraId="26F59ACB" w14:textId="77777777" w:rsidR="000B1FFA" w:rsidRDefault="00000000">
      <w:pPr>
        <w:pStyle w:val="Heading1"/>
      </w:pPr>
      <w:bookmarkStart w:id="5" w:name="_Toc214832973"/>
      <w:r>
        <w:lastRenderedPageBreak/>
        <w:t>Управление ресурсами памяти</w:t>
      </w:r>
      <w:bookmarkEnd w:id="5"/>
    </w:p>
    <w:p w14:paraId="37401D23" w14:textId="77777777" w:rsidR="000B1FFA" w:rsidRDefault="00000000">
      <w:pPr>
        <w:pStyle w:val="Heading2"/>
      </w:pPr>
      <w:bookmarkStart w:id="6" w:name="_Toc214832974"/>
      <w:r>
        <w:t>Создание Pod с ограничениями памяти</w:t>
      </w:r>
      <w:bookmarkEnd w:id="6"/>
    </w:p>
    <w:p w14:paraId="31AAABD2" w14:textId="77777777" w:rsidR="000B1FFA" w:rsidRDefault="00000000">
      <w:r>
        <w:t>Создается Pod с корректными ограничениями памяти. Для контейнера устанавливается запрос памяти (request) в 100 MiB и лимит (limit) в 200 MiB. Контейнер попытается использовать 150 MiB памяти, что находится в пределах установленного лимита.</w:t>
      </w:r>
    </w:p>
    <w:p w14:paraId="7B8E6489" w14:textId="77777777" w:rsidR="000B1FFA" w:rsidRPr="008F2C03" w:rsidRDefault="00000000">
      <w:pPr>
        <w:pStyle w:val="Listing"/>
        <w:rPr>
          <w:lang w:val="en-US"/>
        </w:rPr>
      </w:pPr>
      <w:r>
        <w:t>Конфигурационный</w:t>
      </w:r>
      <w:r w:rsidRPr="008F2C03">
        <w:rPr>
          <w:lang w:val="en-US"/>
        </w:rPr>
        <w:t xml:space="preserve"> </w:t>
      </w:r>
      <w:r>
        <w:t>файл</w:t>
      </w:r>
      <w:r w:rsidRPr="008F2C03">
        <w:rPr>
          <w:lang w:val="en-US"/>
        </w:rPr>
        <w:t xml:space="preserve"> memory-request-</w:t>
      </w:r>
      <w:proofErr w:type="spellStart"/>
      <w:proofErr w:type="gramStart"/>
      <w:r w:rsidRPr="008F2C03">
        <w:rPr>
          <w:lang w:val="en-US"/>
        </w:rPr>
        <w:t>limit.yaml</w:t>
      </w:r>
      <w:proofErr w:type="spellEnd"/>
      <w:proofErr w:type="gramEnd"/>
    </w:p>
    <w:p w14:paraId="20B3E664" w14:textId="77777777" w:rsidR="000B1FFA" w:rsidRDefault="00000000">
      <w:pPr>
        <w:pStyle w:val="Code"/>
      </w:pPr>
      <w:proofErr w:type="spellStart"/>
      <w:r>
        <w:t>apiVersion</w:t>
      </w:r>
      <w:proofErr w:type="spellEnd"/>
      <w:r>
        <w:t>: v1 kind: Pod metadata: name: memory-demo namespace: gribkov-as-ikbo-16-22 spec: containers: - name: memory-demo-ctr image: polinux/stress resources: limits: memory: “200Mi” requests: memory: “100Mi” command: [“stress”] args: [“–vm”, “1”, “–vm-bytes”, “150M”, “–vm-hang”, “1”]</w:t>
      </w:r>
    </w:p>
    <w:p w14:paraId="309A3F27" w14:textId="77777777" w:rsidR="000B1FFA" w:rsidRDefault="00000000">
      <w:r>
        <w:t>Раздел args содержит аргументы для контейнера. Аргументы –vm-bytes 150M указывают контейнеру попытаться занять 150 MiB памяти.</w:t>
      </w:r>
    </w:p>
    <w:p w14:paraId="2875972F" w14:textId="27BFC633" w:rsidR="000B1FFA" w:rsidRDefault="008F2C03" w:rsidP="008F2C03">
      <w:pPr>
        <w:pStyle w:val="Picture"/>
      </w:pPr>
      <w:r w:rsidRPr="008F2C03">
        <w:drawing>
          <wp:inline distT="0" distB="0" distL="0" distR="0" wp14:anchorId="032361A8" wp14:editId="0ED43320">
            <wp:extent cx="6120130" cy="1424940"/>
            <wp:effectExtent l="0" t="0" r="1270" b="0"/>
            <wp:docPr id="14160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76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9BA6" w14:textId="77777777" w:rsidR="000B1FFA" w:rsidRDefault="00000000">
      <w:pPr>
        <w:pStyle w:val="Picturename"/>
      </w:pPr>
      <w:r>
        <w:t>Создание Pod с ограничениями памяти</w:t>
      </w:r>
    </w:p>
    <w:p w14:paraId="1DA10447" w14:textId="77777777" w:rsidR="000B1FFA" w:rsidRDefault="00000000">
      <w:r>
        <w:t>После создания пода проверяется его статус:</w:t>
      </w:r>
    </w:p>
    <w:p w14:paraId="452DCA85" w14:textId="77777777" w:rsidR="000B1FFA" w:rsidRDefault="00000000">
      <w:pPr>
        <w:pStyle w:val="Listing"/>
      </w:pPr>
      <w:r>
        <w:t>Команда проверки статуса Pod</w:t>
      </w:r>
    </w:p>
    <w:p w14:paraId="08BF2909" w14:textId="77777777" w:rsidR="000B1FFA" w:rsidRDefault="00000000">
      <w:pPr>
        <w:pStyle w:val="Code"/>
      </w:pPr>
      <w:r>
        <w:t>kubectl get pod memory-demo –namespace=gribkov-as-ikbo-16-22</w:t>
      </w:r>
    </w:p>
    <w:p w14:paraId="2895F425" w14:textId="180FA99B" w:rsidR="000B1FFA" w:rsidRDefault="008F2C03" w:rsidP="008F2C03">
      <w:pPr>
        <w:pStyle w:val="Picture"/>
      </w:pPr>
      <w:r w:rsidRPr="008F2C03">
        <w:drawing>
          <wp:inline distT="0" distB="0" distL="0" distR="0" wp14:anchorId="2BEA64FE" wp14:editId="20C5B75B">
            <wp:extent cx="6120130" cy="838200"/>
            <wp:effectExtent l="0" t="0" r="1270" b="0"/>
            <wp:docPr id="91188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81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F9EC" w14:textId="77777777" w:rsidR="000B1FFA" w:rsidRDefault="00000000">
      <w:pPr>
        <w:pStyle w:val="Picturename"/>
      </w:pPr>
      <w:r>
        <w:t>Статус Pod memory-demo</w:t>
      </w:r>
    </w:p>
    <w:p w14:paraId="48579B57" w14:textId="77777777" w:rsidR="000B1FFA" w:rsidRDefault="00000000">
      <w:r>
        <w:lastRenderedPageBreak/>
        <w:t>Для получения подробной информации о ресурсах пода используется команда:</w:t>
      </w:r>
    </w:p>
    <w:p w14:paraId="63EF32D1" w14:textId="77777777" w:rsidR="000B1FFA" w:rsidRDefault="00000000">
      <w:pPr>
        <w:pStyle w:val="Listing"/>
      </w:pPr>
      <w:r>
        <w:t>Команда просмотра детальной информации</w:t>
      </w:r>
    </w:p>
    <w:p w14:paraId="6A7D7070" w14:textId="77777777" w:rsidR="000B1FFA" w:rsidRDefault="00000000">
      <w:pPr>
        <w:pStyle w:val="Code"/>
      </w:pPr>
      <w:r>
        <w:t>kubectl get pod memory-demo –output=yaml –namespace=gribkov-as-ikbo-16-22</w:t>
      </w:r>
    </w:p>
    <w:p w14:paraId="694F63D5" w14:textId="77777777" w:rsidR="000B1FFA" w:rsidRDefault="00000000">
      <w:r>
        <w:t>В выводе должно быть видно, что для контейнера зарезервировано 100 MiB памяти (requests) и установлено ограничение в 200 MiB (limits).</w:t>
      </w:r>
    </w:p>
    <w:p w14:paraId="25B5D8D8" w14:textId="02FFD159" w:rsidR="000B1FFA" w:rsidRDefault="008F2C03" w:rsidP="008F2C03">
      <w:pPr>
        <w:pStyle w:val="Picture"/>
      </w:pPr>
      <w:r w:rsidRPr="008F2C03">
        <w:drawing>
          <wp:inline distT="0" distB="0" distL="0" distR="0" wp14:anchorId="2B0EE7D3" wp14:editId="6BC85F9A">
            <wp:extent cx="6120130" cy="5353685"/>
            <wp:effectExtent l="0" t="0" r="1270" b="5715"/>
            <wp:docPr id="156445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58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909D" w14:textId="77777777" w:rsidR="000B1FFA" w:rsidRDefault="00000000">
      <w:pPr>
        <w:pStyle w:val="Picturename"/>
      </w:pPr>
      <w:r>
        <w:t>Детальная информация о ресурсах Pod</w:t>
      </w:r>
    </w:p>
    <w:p w14:paraId="3054AF14" w14:textId="77777777" w:rsidR="000B1FFA" w:rsidRDefault="00000000">
      <w:r>
        <w:t>Для получения метрик использования ресурсов подом выполняется команда:</w:t>
      </w:r>
    </w:p>
    <w:p w14:paraId="3BCD5627" w14:textId="77777777" w:rsidR="000B1FFA" w:rsidRDefault="00000000">
      <w:pPr>
        <w:pStyle w:val="Listing"/>
      </w:pPr>
      <w:r>
        <w:t>Команда получения метрик Pod</w:t>
      </w:r>
    </w:p>
    <w:p w14:paraId="4F6EDF5F" w14:textId="77777777" w:rsidR="000B1FFA" w:rsidRDefault="00000000">
      <w:pPr>
        <w:pStyle w:val="Code"/>
      </w:pPr>
      <w:r>
        <w:t>kubectl top pod memory-demo –namespace=gribkov-as-ikbo-16-22</w:t>
      </w:r>
    </w:p>
    <w:p w14:paraId="6B7C2B1B" w14:textId="77777777" w:rsidR="000B1FFA" w:rsidRDefault="00000000">
      <w:r>
        <w:lastRenderedPageBreak/>
        <w:t>Вывод показывает фактическое использование памяти подом, которое должно быть близко к 150 MiB.</w:t>
      </w:r>
    </w:p>
    <w:p w14:paraId="158EA4B8" w14:textId="5FBB7A29" w:rsidR="000B1FFA" w:rsidRDefault="008F2C03" w:rsidP="008F2C03">
      <w:pPr>
        <w:pStyle w:val="Picture"/>
      </w:pPr>
      <w:r w:rsidRPr="008F2C03">
        <w:drawing>
          <wp:inline distT="0" distB="0" distL="0" distR="0" wp14:anchorId="364A6604" wp14:editId="20ACFC8F">
            <wp:extent cx="6120130" cy="1078865"/>
            <wp:effectExtent l="0" t="0" r="1270" b="635"/>
            <wp:docPr id="59658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86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EEB4" w14:textId="77777777" w:rsidR="000B1FFA" w:rsidRDefault="00000000">
      <w:pPr>
        <w:pStyle w:val="Picturename"/>
      </w:pPr>
      <w:r>
        <w:t>Метрики использования памяти Pod memory-demo</w:t>
      </w:r>
    </w:p>
    <w:p w14:paraId="0E3F2A4A" w14:textId="77777777" w:rsidR="000B1FFA" w:rsidRDefault="00000000">
      <w:pPr>
        <w:pStyle w:val="Heading2"/>
      </w:pPr>
      <w:bookmarkStart w:id="7" w:name="_Toc214832975"/>
      <w:r>
        <w:t>Создание Pod, превышающего лимит памяти</w:t>
      </w:r>
      <w:bookmarkEnd w:id="7"/>
    </w:p>
    <w:p w14:paraId="28460385" w14:textId="77777777" w:rsidR="000B1FFA" w:rsidRDefault="00000000">
      <w:r>
        <w:t>Создается Pod, который попытается использовать больше памяти, чем установленный лимит. Контейнер имеет запрос в 50 MiB и лимит в 100 MiB, но попытается занять 250 MiB памяти.</w:t>
      </w:r>
    </w:p>
    <w:p w14:paraId="2101C65B" w14:textId="77777777" w:rsidR="000B1FFA" w:rsidRPr="008F2C03" w:rsidRDefault="00000000">
      <w:pPr>
        <w:pStyle w:val="Listing"/>
        <w:rPr>
          <w:lang w:val="en-US"/>
        </w:rPr>
      </w:pPr>
      <w:r>
        <w:t>Конфигурационный</w:t>
      </w:r>
      <w:r w:rsidRPr="008F2C03">
        <w:rPr>
          <w:lang w:val="en-US"/>
        </w:rPr>
        <w:t xml:space="preserve"> </w:t>
      </w:r>
      <w:r>
        <w:t>файл</w:t>
      </w:r>
      <w:r w:rsidRPr="008F2C03">
        <w:rPr>
          <w:lang w:val="en-US"/>
        </w:rPr>
        <w:t xml:space="preserve"> memory-request-limit-</w:t>
      </w:r>
      <w:proofErr w:type="gramStart"/>
      <w:r w:rsidRPr="008F2C03">
        <w:rPr>
          <w:lang w:val="en-US"/>
        </w:rPr>
        <w:t>2.yaml</w:t>
      </w:r>
      <w:proofErr w:type="gramEnd"/>
    </w:p>
    <w:p w14:paraId="5C235E02" w14:textId="77777777" w:rsidR="000B1FFA" w:rsidRDefault="00000000">
      <w:pPr>
        <w:pStyle w:val="Code"/>
      </w:pPr>
      <w:proofErr w:type="spellStart"/>
      <w:r>
        <w:t>apiVersion</w:t>
      </w:r>
      <w:proofErr w:type="spellEnd"/>
      <w:r>
        <w:t>: v1 kind: Pod metadata: name: memory-demo-2 namespace: gribkov-as-ikbo-16-22 spec: containers: - name: memory-demo-2-ctr image: polinux/stress resources: requests: memory: “50Mi” limits: memory: “100Mi” command: [“stress”] args: [“–vm”, “1”, “–vm-bytes”, “250M”, “–vm-hang”, “1”]</w:t>
      </w:r>
    </w:p>
    <w:p w14:paraId="53DA6178" w14:textId="4B96B166" w:rsidR="000B1FFA" w:rsidRDefault="008F2C03" w:rsidP="008F2C03">
      <w:pPr>
        <w:pStyle w:val="Picture"/>
      </w:pPr>
      <w:r w:rsidRPr="008F2C03">
        <w:drawing>
          <wp:inline distT="0" distB="0" distL="0" distR="0" wp14:anchorId="6F20767C" wp14:editId="265CB7DA">
            <wp:extent cx="6120130" cy="802640"/>
            <wp:effectExtent l="0" t="0" r="1270" b="0"/>
            <wp:docPr id="173046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65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2443" w14:textId="77777777" w:rsidR="000B1FFA" w:rsidRDefault="00000000">
      <w:pPr>
        <w:pStyle w:val="Picturename"/>
      </w:pPr>
      <w:r>
        <w:t>Создание Pod, превышающего лимит памяти</w:t>
      </w:r>
    </w:p>
    <w:p w14:paraId="7AAE1F37" w14:textId="77777777" w:rsidR="000B1FFA" w:rsidRDefault="00000000">
      <w:r>
        <w:t>После создания пода необходимо наблюдать за его статусом. Контейнер будет убит по причине превышения лимита памяти (OOMKilled) и перезапущен kubelet.</w:t>
      </w:r>
    </w:p>
    <w:p w14:paraId="04F06B02" w14:textId="77777777" w:rsidR="000B1FFA" w:rsidRDefault="00000000">
      <w:pPr>
        <w:pStyle w:val="Listing"/>
      </w:pPr>
      <w:r>
        <w:t>Команда проверки статуса Pod</w:t>
      </w:r>
    </w:p>
    <w:p w14:paraId="1645E01B" w14:textId="77777777" w:rsidR="000B1FFA" w:rsidRDefault="00000000">
      <w:pPr>
        <w:pStyle w:val="Code"/>
      </w:pPr>
      <w:r>
        <w:t>kubectl get pod memory-demo-2 –namespace=gribkov-as-ikbo-16-22</w:t>
      </w:r>
    </w:p>
    <w:p w14:paraId="11B31E04" w14:textId="77777777" w:rsidR="000B1FFA" w:rsidRDefault="00000000">
      <w:r>
        <w:t>Статус пода будет показывать CrashLoopBackOff, что означает циклическое завершение и перезапуск контейнера.</w:t>
      </w:r>
    </w:p>
    <w:p w14:paraId="1F932764" w14:textId="6548CC8D" w:rsidR="000B1FFA" w:rsidRDefault="008F2C03" w:rsidP="008F2C03">
      <w:pPr>
        <w:pStyle w:val="Picture"/>
      </w:pPr>
      <w:r w:rsidRPr="008F2C03">
        <w:lastRenderedPageBreak/>
        <w:drawing>
          <wp:inline distT="0" distB="0" distL="0" distR="0" wp14:anchorId="34DC2287" wp14:editId="700B0B80">
            <wp:extent cx="6120130" cy="1019810"/>
            <wp:effectExtent l="0" t="0" r="1270" b="0"/>
            <wp:docPr id="186078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85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FA0C" w14:textId="77777777" w:rsidR="000B1FFA" w:rsidRDefault="00000000">
      <w:pPr>
        <w:pStyle w:val="Picturename"/>
      </w:pPr>
      <w:r>
        <w:t>Статус Pod в состоянии CrashLoopBackOff</w:t>
      </w:r>
    </w:p>
    <w:p w14:paraId="1C378C95" w14:textId="77777777" w:rsidR="000B1FFA" w:rsidRDefault="00000000">
      <w:r>
        <w:t>Для просмотра подробной информации об истории пода используется:</w:t>
      </w:r>
    </w:p>
    <w:p w14:paraId="1A18EB1A" w14:textId="77777777" w:rsidR="000B1FFA" w:rsidRDefault="00000000">
      <w:pPr>
        <w:pStyle w:val="Listing"/>
      </w:pPr>
      <w:r>
        <w:t>Команда просмотра детальной информации</w:t>
      </w:r>
    </w:p>
    <w:p w14:paraId="48FFF60C" w14:textId="77777777" w:rsidR="000B1FFA" w:rsidRDefault="00000000">
      <w:pPr>
        <w:pStyle w:val="Code"/>
      </w:pPr>
      <w:r>
        <w:t>kubectl get pod memory-demo-2 –output=yaml –namespace=gribkov-as-ikbo-16-22</w:t>
      </w:r>
    </w:p>
    <w:p w14:paraId="1E8F0DA4" w14:textId="77777777" w:rsidR="000B1FFA" w:rsidRDefault="00000000">
      <w:r>
        <w:t>В секции lastState вывода будет видно, что контейнер был завершен с причиной OOMKilled и кодом выхода 137.</w:t>
      </w:r>
    </w:p>
    <w:p w14:paraId="710B19E7" w14:textId="4D1EA9F3" w:rsidR="000B1FFA" w:rsidRDefault="008F2C03" w:rsidP="008F2C03">
      <w:pPr>
        <w:pStyle w:val="Picture"/>
      </w:pPr>
      <w:r w:rsidRPr="008F2C03">
        <w:drawing>
          <wp:inline distT="0" distB="0" distL="0" distR="0" wp14:anchorId="2C6AB2E5" wp14:editId="4C24F4B3">
            <wp:extent cx="6120130" cy="3221355"/>
            <wp:effectExtent l="0" t="0" r="1270" b="4445"/>
            <wp:docPr id="144204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41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9E24" w14:textId="77777777" w:rsidR="000B1FFA" w:rsidRDefault="00000000">
      <w:pPr>
        <w:pStyle w:val="Picturename"/>
      </w:pPr>
      <w:r>
        <w:t>Детальная информация о завершении контейнера с OOMKilled</w:t>
      </w:r>
    </w:p>
    <w:p w14:paraId="23D8A239" w14:textId="77777777" w:rsidR="000B1FFA" w:rsidRDefault="00000000">
      <w:r>
        <w:t>Для получения событий, связанных с нодой, выполняется команда:</w:t>
      </w:r>
    </w:p>
    <w:p w14:paraId="48D421B3" w14:textId="77777777" w:rsidR="000B1FFA" w:rsidRDefault="00000000">
      <w:pPr>
        <w:pStyle w:val="Listing"/>
      </w:pPr>
      <w:r>
        <w:t>Команда описания нод</w:t>
      </w:r>
    </w:p>
    <w:p w14:paraId="0D1DA453" w14:textId="77777777" w:rsidR="000B1FFA" w:rsidRDefault="00000000">
      <w:pPr>
        <w:pStyle w:val="Code"/>
      </w:pPr>
      <w:r>
        <w:t>kubectl describe nodes</w:t>
      </w:r>
    </w:p>
    <w:p w14:paraId="4535C4E4" w14:textId="77777777" w:rsidR="000B1FFA" w:rsidRDefault="00000000">
      <w:r>
        <w:t>В выводе должно содержаться предупреждение о том, что контейнер был убит по причине нехватки памяти (OOMKilling Memory).</w:t>
      </w:r>
    </w:p>
    <w:p w14:paraId="3ACF3645" w14:textId="430E9EA3" w:rsidR="000B1FFA" w:rsidRDefault="008F2C03" w:rsidP="008F2C03">
      <w:pPr>
        <w:pStyle w:val="Picture"/>
      </w:pPr>
      <w:r w:rsidRPr="008F2C03">
        <w:lastRenderedPageBreak/>
        <w:drawing>
          <wp:inline distT="0" distB="0" distL="0" distR="0" wp14:anchorId="22E8A603" wp14:editId="25D1E1C3">
            <wp:extent cx="6120130" cy="2807970"/>
            <wp:effectExtent l="0" t="0" r="1270" b="0"/>
            <wp:docPr id="188723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2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CDEF" w14:textId="77777777" w:rsidR="000B1FFA" w:rsidRDefault="00000000">
      <w:pPr>
        <w:pStyle w:val="Picturename"/>
      </w:pPr>
      <w:r>
        <w:t>Информация о событиях OOMKilling на ноде</w:t>
      </w:r>
    </w:p>
    <w:p w14:paraId="55260DA2" w14:textId="77777777" w:rsidR="000B1FFA" w:rsidRDefault="00000000">
      <w:pPr>
        <w:pStyle w:val="Heading2"/>
      </w:pPr>
      <w:bookmarkStart w:id="8" w:name="_Toc214832976"/>
      <w:r>
        <w:t>Создание Pod с недостижимым запросом памяти</w:t>
      </w:r>
      <w:bookmarkEnd w:id="8"/>
    </w:p>
    <w:p w14:paraId="2FE5E874" w14:textId="77777777" w:rsidR="000B1FFA" w:rsidRDefault="00000000">
      <w:r>
        <w:t>Создается Pod с запросом памяти, превышающим емкость любой ноды в кластере. Контейнер запрашивает 1000 GiB памяти, что гарантированно превышает доступные ресурсы.</w:t>
      </w:r>
    </w:p>
    <w:p w14:paraId="2213737F" w14:textId="77777777" w:rsidR="000B1FFA" w:rsidRPr="008F2C03" w:rsidRDefault="00000000">
      <w:pPr>
        <w:pStyle w:val="Listing"/>
        <w:rPr>
          <w:lang w:val="en-US"/>
        </w:rPr>
      </w:pPr>
      <w:r>
        <w:t>Конфигурационный</w:t>
      </w:r>
      <w:r w:rsidRPr="008F2C03">
        <w:rPr>
          <w:lang w:val="en-US"/>
        </w:rPr>
        <w:t xml:space="preserve"> </w:t>
      </w:r>
      <w:r>
        <w:t>файл</w:t>
      </w:r>
      <w:r w:rsidRPr="008F2C03">
        <w:rPr>
          <w:lang w:val="en-US"/>
        </w:rPr>
        <w:t xml:space="preserve"> memory-request-limit-</w:t>
      </w:r>
      <w:proofErr w:type="gramStart"/>
      <w:r w:rsidRPr="008F2C03">
        <w:rPr>
          <w:lang w:val="en-US"/>
        </w:rPr>
        <w:t>3.yaml</w:t>
      </w:r>
      <w:proofErr w:type="gramEnd"/>
    </w:p>
    <w:p w14:paraId="5F42A24E" w14:textId="77777777" w:rsidR="000B1FFA" w:rsidRDefault="00000000">
      <w:pPr>
        <w:pStyle w:val="Code"/>
      </w:pPr>
      <w:proofErr w:type="spellStart"/>
      <w:r>
        <w:t>apiVersion</w:t>
      </w:r>
      <w:proofErr w:type="spellEnd"/>
      <w:r>
        <w:t>: v1 kind: Pod metadata: name: memory-demo-3 namespace: gribkov-as-ikbo-16-22 spec: containers: - name: memory-demo-3-ctr image: polinux/stress resources: limits: memory: “1000Gi” requests: memory: “1000Gi” command: [“stress”] args: [“–vm”, “1”, “–vm-bytes”, “150M”, “–vm-hang”, “1”]</w:t>
      </w:r>
    </w:p>
    <w:p w14:paraId="1A597C01" w14:textId="7F446EC7" w:rsidR="000B1FFA" w:rsidRDefault="008F2C03" w:rsidP="008F2C03">
      <w:pPr>
        <w:pStyle w:val="Picture"/>
      </w:pPr>
      <w:r w:rsidRPr="008F2C03">
        <w:drawing>
          <wp:inline distT="0" distB="0" distL="0" distR="0" wp14:anchorId="7F5AC50C" wp14:editId="7C83F873">
            <wp:extent cx="6120130" cy="636270"/>
            <wp:effectExtent l="0" t="0" r="1270" b="0"/>
            <wp:docPr id="87121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138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FAE4" w14:textId="77777777" w:rsidR="000B1FFA" w:rsidRDefault="00000000">
      <w:pPr>
        <w:pStyle w:val="Picturename"/>
      </w:pPr>
      <w:r>
        <w:t>Создание Pod с недостижимым запросом памяти</w:t>
      </w:r>
    </w:p>
    <w:p w14:paraId="1F03F670" w14:textId="77777777" w:rsidR="000B1FFA" w:rsidRDefault="00000000">
      <w:r>
        <w:t>После создания пода проверяется его статус:</w:t>
      </w:r>
    </w:p>
    <w:p w14:paraId="7611F908" w14:textId="77777777" w:rsidR="000B1FFA" w:rsidRDefault="00000000">
      <w:pPr>
        <w:pStyle w:val="Listing"/>
      </w:pPr>
      <w:r>
        <w:t>Команда проверки статуса Pod</w:t>
      </w:r>
    </w:p>
    <w:p w14:paraId="2A8B99A6" w14:textId="77777777" w:rsidR="000B1FFA" w:rsidRDefault="00000000">
      <w:pPr>
        <w:pStyle w:val="Code"/>
      </w:pPr>
      <w:r>
        <w:t>kubectl get pod memory-demo-3 –namespace=gribkov-as-ikbo-16-22</w:t>
      </w:r>
    </w:p>
    <w:p w14:paraId="489244CE" w14:textId="77777777" w:rsidR="000B1FFA" w:rsidRDefault="00000000">
      <w:r>
        <w:t>Pod будет иметь статус Pending, что означает, что он не может быть запланирован ни на одной ноде из-за нехватки ресурсов.</w:t>
      </w:r>
    </w:p>
    <w:p w14:paraId="2E6661F6" w14:textId="45EC0F47" w:rsidR="000B1FFA" w:rsidRDefault="008F2C03" w:rsidP="008F2C03">
      <w:pPr>
        <w:pStyle w:val="Picture"/>
      </w:pPr>
      <w:r w:rsidRPr="008F2C03">
        <w:lastRenderedPageBreak/>
        <w:drawing>
          <wp:inline distT="0" distB="0" distL="0" distR="0" wp14:anchorId="0C12EB8A" wp14:editId="688DED6A">
            <wp:extent cx="6120130" cy="1025525"/>
            <wp:effectExtent l="0" t="0" r="1270" b="3175"/>
            <wp:docPr id="199848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862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ED04" w14:textId="77777777" w:rsidR="000B1FFA" w:rsidRDefault="00000000">
      <w:pPr>
        <w:pStyle w:val="Picturename"/>
      </w:pPr>
      <w:r>
        <w:t>Статус Pod в состоянии Pending</w:t>
      </w:r>
    </w:p>
    <w:p w14:paraId="3F397357" w14:textId="77777777" w:rsidR="000B1FFA" w:rsidRDefault="00000000">
      <w:r>
        <w:t>Для просмотра причины невозможности планирования выполняется:</w:t>
      </w:r>
    </w:p>
    <w:p w14:paraId="1A0AB5FC" w14:textId="77777777" w:rsidR="000B1FFA" w:rsidRDefault="00000000">
      <w:pPr>
        <w:pStyle w:val="Listing"/>
      </w:pPr>
      <w:r>
        <w:t>Команда описания Pod</w:t>
      </w:r>
    </w:p>
    <w:p w14:paraId="27F4552C" w14:textId="77777777" w:rsidR="000B1FFA" w:rsidRDefault="00000000">
      <w:pPr>
        <w:pStyle w:val="Code"/>
      </w:pPr>
      <w:r>
        <w:t>kubectl describe pod memory-demo-3 –namespace=gribkov-as-ikbo-16-22</w:t>
      </w:r>
    </w:p>
    <w:p w14:paraId="63743D8B" w14:textId="77777777" w:rsidR="000B1FFA" w:rsidRPr="008F2C03" w:rsidRDefault="00000000">
      <w:pPr>
        <w:rPr>
          <w:lang w:val="en-US"/>
        </w:rPr>
      </w:pPr>
      <w:r>
        <w:t>В</w:t>
      </w:r>
      <w:r w:rsidRPr="008F2C03">
        <w:rPr>
          <w:lang w:val="en-US"/>
        </w:rPr>
        <w:t xml:space="preserve"> </w:t>
      </w:r>
      <w:r>
        <w:t>секции</w:t>
      </w:r>
      <w:r w:rsidRPr="008F2C03">
        <w:rPr>
          <w:lang w:val="en-US"/>
        </w:rPr>
        <w:t xml:space="preserve"> Events </w:t>
      </w:r>
      <w:r>
        <w:t>будет</w:t>
      </w:r>
      <w:r w:rsidRPr="008F2C03">
        <w:rPr>
          <w:lang w:val="en-US"/>
        </w:rPr>
        <w:t xml:space="preserve"> </w:t>
      </w:r>
      <w:r>
        <w:t>указано</w:t>
      </w:r>
      <w:r w:rsidRPr="008F2C03">
        <w:rPr>
          <w:lang w:val="en-US"/>
        </w:rPr>
        <w:t xml:space="preserve"> </w:t>
      </w:r>
      <w:r>
        <w:t>сообщение</w:t>
      </w:r>
      <w:r w:rsidRPr="008F2C03">
        <w:rPr>
          <w:lang w:val="en-US"/>
        </w:rPr>
        <w:t xml:space="preserve">: </w:t>
      </w:r>
      <w:proofErr w:type="spellStart"/>
      <w:r w:rsidRPr="008F2C03">
        <w:rPr>
          <w:lang w:val="en-US"/>
        </w:rPr>
        <w:t>FailedScheduling</w:t>
      </w:r>
      <w:proofErr w:type="spellEnd"/>
      <w:r w:rsidRPr="008F2C03">
        <w:rPr>
          <w:lang w:val="en-US"/>
        </w:rPr>
        <w:t xml:space="preserve"> - No nodes are available that match all of the following predicates: Insufficient memory.</w:t>
      </w:r>
    </w:p>
    <w:p w14:paraId="7D69DF0D" w14:textId="384B9740" w:rsidR="000B1FFA" w:rsidRDefault="008F2C03" w:rsidP="008F2C03">
      <w:pPr>
        <w:pStyle w:val="Picture"/>
      </w:pPr>
      <w:r w:rsidRPr="008F2C03">
        <w:drawing>
          <wp:inline distT="0" distB="0" distL="0" distR="0" wp14:anchorId="46F64186" wp14:editId="1D90707E">
            <wp:extent cx="6120130" cy="2091690"/>
            <wp:effectExtent l="0" t="0" r="1270" b="3810"/>
            <wp:docPr id="179771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135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E297" w14:textId="77777777" w:rsidR="000B1FFA" w:rsidRDefault="00000000">
      <w:pPr>
        <w:pStyle w:val="Picturename"/>
      </w:pPr>
      <w:r>
        <w:t>События Pod с ошибкой планирования</w:t>
      </w:r>
    </w:p>
    <w:p w14:paraId="2767B836" w14:textId="77777777" w:rsidR="000B1FFA" w:rsidRDefault="00000000">
      <w:pPr>
        <w:pStyle w:val="Heading1"/>
      </w:pPr>
      <w:bookmarkStart w:id="9" w:name="_Toc214832977"/>
      <w:r>
        <w:lastRenderedPageBreak/>
        <w:t>Управление ресурсами CPU</w:t>
      </w:r>
      <w:bookmarkEnd w:id="9"/>
    </w:p>
    <w:p w14:paraId="5112C509" w14:textId="77777777" w:rsidR="000B1FFA" w:rsidRDefault="00000000">
      <w:pPr>
        <w:pStyle w:val="Heading2"/>
      </w:pPr>
      <w:bookmarkStart w:id="10" w:name="_Toc214832978"/>
      <w:r>
        <w:t>Создание Pod с ограничениями CPU</w:t>
      </w:r>
      <w:bookmarkEnd w:id="10"/>
    </w:p>
    <w:p w14:paraId="581DC6CE" w14:textId="77777777" w:rsidR="000B1FFA" w:rsidRDefault="00000000">
      <w:r>
        <w:t>Создается Pod с ограничениями CPU. Контейнер запрашивает 0.5 CPU (500 милли-CPU) и имеет лимит в 1 CPU. Контейнер попытается использовать 2 CPU, но будет ограничен установленным лимитом.</w:t>
      </w:r>
    </w:p>
    <w:p w14:paraId="0960B331" w14:textId="77777777" w:rsidR="000B1FFA" w:rsidRDefault="00000000">
      <w:pPr>
        <w:pStyle w:val="Listing"/>
      </w:pPr>
      <w:r>
        <w:t>Конфигурационный файл cpu-request-limit.yaml</w:t>
      </w:r>
    </w:p>
    <w:p w14:paraId="5DC716EC" w14:textId="77777777" w:rsidR="000B1FFA" w:rsidRDefault="00000000">
      <w:pPr>
        <w:pStyle w:val="Code"/>
      </w:pPr>
      <w:r>
        <w:t>apiVersion: v1 kind: Pod metadata: name: cpu-demo namespace: gribkov-as-ikbo-16-22 spec: containers: - name: cpu-demo-ctr image: polinux/stress resources: limits: cpu: “1” requests: cpu: “0.5” command: [“stress”] args: - –cpu - “2”</w:t>
      </w:r>
    </w:p>
    <w:p w14:paraId="39C73773" w14:textId="77777777" w:rsidR="000B1FFA" w:rsidRDefault="00000000">
      <w:r>
        <w:t>Аргумент –cpu 2 указывает контейнеру попытаться использовать 2 CPU, однако контейнер будет ограничен лимитом в 1 CPU.</w:t>
      </w:r>
    </w:p>
    <w:p w14:paraId="2AA6F6D8" w14:textId="19D404B8" w:rsidR="000B1FFA" w:rsidRDefault="008F2C03" w:rsidP="008F2C03">
      <w:pPr>
        <w:pStyle w:val="Picture"/>
      </w:pPr>
      <w:r w:rsidRPr="008F2C03">
        <w:drawing>
          <wp:inline distT="0" distB="0" distL="0" distR="0" wp14:anchorId="75C5CA34" wp14:editId="04A91317">
            <wp:extent cx="6120130" cy="875665"/>
            <wp:effectExtent l="0" t="0" r="1270" b="635"/>
            <wp:docPr id="118018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803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7B8E" w14:textId="77777777" w:rsidR="000B1FFA" w:rsidRDefault="00000000">
      <w:pPr>
        <w:pStyle w:val="Picturename"/>
      </w:pPr>
      <w:r>
        <w:t>Создание Pod с ограничениями CPU</w:t>
      </w:r>
    </w:p>
    <w:p w14:paraId="7788F48A" w14:textId="77777777" w:rsidR="000B1FFA" w:rsidRDefault="00000000">
      <w:r>
        <w:t>После создания пода проверяется его статус:</w:t>
      </w:r>
    </w:p>
    <w:p w14:paraId="5C1A38EF" w14:textId="77777777" w:rsidR="000B1FFA" w:rsidRDefault="00000000">
      <w:pPr>
        <w:pStyle w:val="Listing"/>
      </w:pPr>
      <w:r>
        <w:t>Команда проверки статуса Pod</w:t>
      </w:r>
    </w:p>
    <w:p w14:paraId="75070AC1" w14:textId="77777777" w:rsidR="000B1FFA" w:rsidRDefault="00000000">
      <w:pPr>
        <w:pStyle w:val="Code"/>
      </w:pPr>
      <w:r>
        <w:t>kubectl get pod cpu-demo –namespace=gribkov-as-ikbo-16-22</w:t>
      </w:r>
    </w:p>
    <w:p w14:paraId="2A347777" w14:textId="2F587321" w:rsidR="000B1FFA" w:rsidRDefault="008F2C03" w:rsidP="008F2C03">
      <w:pPr>
        <w:pStyle w:val="Picture"/>
      </w:pPr>
      <w:r w:rsidRPr="008F2C03">
        <w:drawing>
          <wp:inline distT="0" distB="0" distL="0" distR="0" wp14:anchorId="6F459167" wp14:editId="3C65EC40">
            <wp:extent cx="6120130" cy="1029335"/>
            <wp:effectExtent l="0" t="0" r="1270" b="0"/>
            <wp:docPr id="200736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677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D28B" w14:textId="77777777" w:rsidR="000B1FFA" w:rsidRDefault="00000000">
      <w:pPr>
        <w:pStyle w:val="Picturename"/>
      </w:pPr>
      <w:r>
        <w:t>Статус Pod cpu-demo</w:t>
      </w:r>
    </w:p>
    <w:p w14:paraId="27B4EED2" w14:textId="77777777" w:rsidR="000B1FFA" w:rsidRDefault="00000000">
      <w:r>
        <w:t>Для просмотра детальной информации о ресурсах пода используется:</w:t>
      </w:r>
    </w:p>
    <w:p w14:paraId="633ABD56" w14:textId="77777777" w:rsidR="000B1FFA" w:rsidRDefault="00000000">
      <w:pPr>
        <w:pStyle w:val="Listing"/>
      </w:pPr>
      <w:r>
        <w:t>Команда просмотра детальной информации</w:t>
      </w:r>
    </w:p>
    <w:p w14:paraId="5F7E7E48" w14:textId="77777777" w:rsidR="000B1FFA" w:rsidRDefault="00000000">
      <w:pPr>
        <w:pStyle w:val="Code"/>
      </w:pPr>
      <w:r>
        <w:t>kubectl get pod cpu-demo –output=yaml –namespace=gribkov-as-ikbo-16-22</w:t>
      </w:r>
    </w:p>
    <w:p w14:paraId="12BF7B88" w14:textId="77777777" w:rsidR="000B1FFA" w:rsidRDefault="00000000">
      <w:r>
        <w:lastRenderedPageBreak/>
        <w:t>В выводе видно, что pod имеет запрос в 500 милли-CPU (0.5 CPU) и ограничение в 1 CPU.</w:t>
      </w:r>
    </w:p>
    <w:p w14:paraId="56F2CF0C" w14:textId="74CC88A7" w:rsidR="000B1FFA" w:rsidRDefault="008F2C03" w:rsidP="008F2C03">
      <w:pPr>
        <w:pStyle w:val="Picture"/>
      </w:pPr>
      <w:r w:rsidRPr="008F2C03">
        <w:drawing>
          <wp:inline distT="0" distB="0" distL="0" distR="0" wp14:anchorId="65A36D72" wp14:editId="1610663C">
            <wp:extent cx="6120130" cy="2838450"/>
            <wp:effectExtent l="0" t="0" r="1270" b="6350"/>
            <wp:docPr id="65329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960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D381" w14:textId="77777777" w:rsidR="000B1FFA" w:rsidRDefault="00000000">
      <w:pPr>
        <w:pStyle w:val="Picturename"/>
      </w:pPr>
      <w:r>
        <w:t>Детальная информация о ресурсах CPU для Pod</w:t>
      </w:r>
    </w:p>
    <w:p w14:paraId="13A7D508" w14:textId="77777777" w:rsidR="000B1FFA" w:rsidRDefault="00000000">
      <w:r>
        <w:t>Для получения метрик использования CPU подом выполняется:</w:t>
      </w:r>
    </w:p>
    <w:p w14:paraId="28A44D3A" w14:textId="77777777" w:rsidR="000B1FFA" w:rsidRDefault="00000000">
      <w:pPr>
        <w:pStyle w:val="Listing"/>
      </w:pPr>
      <w:r>
        <w:t>Команда получения метрик Pod</w:t>
      </w:r>
    </w:p>
    <w:p w14:paraId="42338230" w14:textId="77777777" w:rsidR="000B1FFA" w:rsidRDefault="00000000">
      <w:pPr>
        <w:pStyle w:val="Code"/>
      </w:pPr>
      <w:r>
        <w:t>kubectl top pod cpu-demo –namespace=gribkov-as-ikbo-16-22</w:t>
      </w:r>
    </w:p>
    <w:p w14:paraId="4D16364A" w14:textId="77777777" w:rsidR="000B1FFA" w:rsidRDefault="00000000">
      <w:r>
        <w:t>В выводе показано использование CPU подом. Значение будет близко к 974 милли-CPU, что немного меньше установленного лимита в 1 CPU.</w:t>
      </w:r>
    </w:p>
    <w:p w14:paraId="682DA054" w14:textId="3F64FEF7" w:rsidR="000B1FFA" w:rsidRDefault="008F2C03" w:rsidP="008F2C03">
      <w:pPr>
        <w:pStyle w:val="Picture"/>
      </w:pPr>
      <w:r w:rsidRPr="008F2C03">
        <w:drawing>
          <wp:inline distT="0" distB="0" distL="0" distR="0" wp14:anchorId="20961A6E" wp14:editId="08FA3896">
            <wp:extent cx="6120130" cy="1083945"/>
            <wp:effectExtent l="0" t="0" r="1270" b="0"/>
            <wp:docPr id="172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A27D" w14:textId="77777777" w:rsidR="000B1FFA" w:rsidRDefault="00000000">
      <w:pPr>
        <w:pStyle w:val="Picturename"/>
      </w:pPr>
      <w:r>
        <w:t>Метрики использования CPU для Pod cpu-demo</w:t>
      </w:r>
    </w:p>
    <w:p w14:paraId="17A26570" w14:textId="77777777" w:rsidR="000B1FFA" w:rsidRDefault="00000000">
      <w:pPr>
        <w:pStyle w:val="Heading2"/>
      </w:pPr>
      <w:bookmarkStart w:id="11" w:name="_Toc214832979"/>
      <w:r>
        <w:t>Создание Pod с недостижимым запросом CPU</w:t>
      </w:r>
      <w:bookmarkEnd w:id="11"/>
    </w:p>
    <w:p w14:paraId="4C1A2CDD" w14:textId="77777777" w:rsidR="000B1FFA" w:rsidRDefault="00000000">
      <w:r>
        <w:t>Создается Pod с запросом CPU, превышающим мощности любой ноды в кластере. Контейнер запрашивает 100 CPU, что значительно превышает доступные ресурсы.</w:t>
      </w:r>
    </w:p>
    <w:p w14:paraId="2337F673" w14:textId="77777777" w:rsidR="000B1FFA" w:rsidRDefault="00000000">
      <w:pPr>
        <w:pStyle w:val="Listing"/>
      </w:pPr>
      <w:r>
        <w:lastRenderedPageBreak/>
        <w:t>Конфигурационный файл cpu-request-limit-2.yaml</w:t>
      </w:r>
    </w:p>
    <w:p w14:paraId="34F65D4A" w14:textId="77777777" w:rsidR="000B1FFA" w:rsidRDefault="00000000">
      <w:pPr>
        <w:pStyle w:val="Code"/>
      </w:pPr>
      <w:r>
        <w:t>apiVersion: v1 kind: Pod metadata: name: cpu-demo-2 namespace: gribkov-as-ikbo-16-22 spec: containers: - name: cpu-demo-ctr-2 image: polinux/stress resources: limits: cpu: “100” requests: cpu: “100” command: [“stress”] args: - –cpu - “2”</w:t>
      </w:r>
    </w:p>
    <w:p w14:paraId="6A65AC9B" w14:textId="2E482229" w:rsidR="000B1FFA" w:rsidRDefault="008F2C03" w:rsidP="008F2C03">
      <w:pPr>
        <w:pStyle w:val="Picture"/>
      </w:pPr>
      <w:r w:rsidRPr="008F2C03">
        <w:drawing>
          <wp:inline distT="0" distB="0" distL="0" distR="0" wp14:anchorId="20534481" wp14:editId="2F9C9A50">
            <wp:extent cx="6120130" cy="819150"/>
            <wp:effectExtent l="0" t="0" r="1270" b="6350"/>
            <wp:docPr id="155494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430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B682" w14:textId="77777777" w:rsidR="000B1FFA" w:rsidRDefault="00000000">
      <w:pPr>
        <w:pStyle w:val="Picturename"/>
      </w:pPr>
      <w:r>
        <w:t>Создание Pod с недостижимым запросом CPU</w:t>
      </w:r>
    </w:p>
    <w:p w14:paraId="45B59143" w14:textId="77777777" w:rsidR="000B1FFA" w:rsidRDefault="00000000">
      <w:r>
        <w:t>После создания пода проверяется его статус:</w:t>
      </w:r>
    </w:p>
    <w:p w14:paraId="619290BA" w14:textId="77777777" w:rsidR="000B1FFA" w:rsidRDefault="00000000">
      <w:pPr>
        <w:pStyle w:val="Listing"/>
      </w:pPr>
      <w:r>
        <w:t>Команда проверки статуса Pod</w:t>
      </w:r>
    </w:p>
    <w:p w14:paraId="4EC72428" w14:textId="77777777" w:rsidR="000B1FFA" w:rsidRDefault="00000000">
      <w:pPr>
        <w:pStyle w:val="Code"/>
      </w:pPr>
      <w:r>
        <w:t>kubectl get pod cpu-demo-2 –namespace=gribkov-as-ikbo-16-22</w:t>
      </w:r>
    </w:p>
    <w:p w14:paraId="48C304A6" w14:textId="77777777" w:rsidR="000B1FFA" w:rsidRDefault="00000000">
      <w:r>
        <w:t>Pod имеет статус Pending, так как не может быть запланирован ни на одной ноде из-за недостаточных ресурсов CPU.</w:t>
      </w:r>
    </w:p>
    <w:p w14:paraId="7C962047" w14:textId="6D7BFF0A" w:rsidR="000B1FFA" w:rsidRDefault="008F2C03" w:rsidP="008F2C03">
      <w:pPr>
        <w:pStyle w:val="Picture"/>
      </w:pPr>
      <w:r w:rsidRPr="008F2C03">
        <w:drawing>
          <wp:inline distT="0" distB="0" distL="0" distR="0" wp14:anchorId="48F419FE" wp14:editId="5BE75D88">
            <wp:extent cx="6120130" cy="1038225"/>
            <wp:effectExtent l="0" t="0" r="1270" b="3175"/>
            <wp:docPr id="9915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70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4B0A" w14:textId="77777777" w:rsidR="000B1FFA" w:rsidRDefault="00000000">
      <w:pPr>
        <w:pStyle w:val="Picturename"/>
      </w:pPr>
      <w:r>
        <w:t>Статус Pod cpu-demo-2 в состоянии Pending</w:t>
      </w:r>
    </w:p>
    <w:p w14:paraId="7D889339" w14:textId="77777777" w:rsidR="000B1FFA" w:rsidRDefault="00000000">
      <w:r>
        <w:t>Для просмотра причины невозможности планирования используется:</w:t>
      </w:r>
    </w:p>
    <w:p w14:paraId="7B84F4AE" w14:textId="77777777" w:rsidR="000B1FFA" w:rsidRDefault="00000000">
      <w:pPr>
        <w:pStyle w:val="Listing"/>
      </w:pPr>
      <w:r>
        <w:t>Команда описания Pod</w:t>
      </w:r>
    </w:p>
    <w:p w14:paraId="36ABA488" w14:textId="77777777" w:rsidR="000B1FFA" w:rsidRDefault="00000000">
      <w:pPr>
        <w:pStyle w:val="Code"/>
      </w:pPr>
      <w:r>
        <w:t>kubectl describe pod cpu-demo-2 –namespace=gribkov-as-ikbo-16-22</w:t>
      </w:r>
    </w:p>
    <w:p w14:paraId="71D3CFD8" w14:textId="77777777" w:rsidR="000B1FFA" w:rsidRPr="008F2C03" w:rsidRDefault="00000000">
      <w:pPr>
        <w:rPr>
          <w:lang w:val="en-US"/>
        </w:rPr>
      </w:pPr>
      <w:r>
        <w:t>В</w:t>
      </w:r>
      <w:r w:rsidRPr="008F2C03">
        <w:rPr>
          <w:lang w:val="en-US"/>
        </w:rPr>
        <w:t xml:space="preserve"> </w:t>
      </w:r>
      <w:r>
        <w:t>секции</w:t>
      </w:r>
      <w:r w:rsidRPr="008F2C03">
        <w:rPr>
          <w:lang w:val="en-US"/>
        </w:rPr>
        <w:t xml:space="preserve"> Events </w:t>
      </w:r>
      <w:r>
        <w:t>будет</w:t>
      </w:r>
      <w:r w:rsidRPr="008F2C03">
        <w:rPr>
          <w:lang w:val="en-US"/>
        </w:rPr>
        <w:t xml:space="preserve"> </w:t>
      </w:r>
      <w:r>
        <w:t>сообщение</w:t>
      </w:r>
      <w:r w:rsidRPr="008F2C03">
        <w:rPr>
          <w:lang w:val="en-US"/>
        </w:rPr>
        <w:t xml:space="preserve">: </w:t>
      </w:r>
      <w:proofErr w:type="spellStart"/>
      <w:r w:rsidRPr="008F2C03">
        <w:rPr>
          <w:lang w:val="en-US"/>
        </w:rPr>
        <w:t>FailedScheduling</w:t>
      </w:r>
      <w:proofErr w:type="spellEnd"/>
      <w:r w:rsidRPr="008F2C03">
        <w:rPr>
          <w:lang w:val="en-US"/>
        </w:rPr>
        <w:t xml:space="preserve"> - No nodes are available that match all of the following predicates: Insufficient </w:t>
      </w:r>
      <w:proofErr w:type="spellStart"/>
      <w:r w:rsidRPr="008F2C03">
        <w:rPr>
          <w:lang w:val="en-US"/>
        </w:rPr>
        <w:t>cpu</w:t>
      </w:r>
      <w:proofErr w:type="spellEnd"/>
      <w:r w:rsidRPr="008F2C03">
        <w:rPr>
          <w:lang w:val="en-US"/>
        </w:rPr>
        <w:t>.</w:t>
      </w:r>
    </w:p>
    <w:p w14:paraId="65D97486" w14:textId="59459096" w:rsidR="000B1FFA" w:rsidRDefault="008F2C03" w:rsidP="008F2C03">
      <w:pPr>
        <w:pStyle w:val="Picture"/>
      </w:pPr>
      <w:r w:rsidRPr="008F2C03">
        <w:drawing>
          <wp:inline distT="0" distB="0" distL="0" distR="0" wp14:anchorId="5CC8B7F7" wp14:editId="6E1E2369">
            <wp:extent cx="6120130" cy="2040255"/>
            <wp:effectExtent l="0" t="0" r="1270" b="4445"/>
            <wp:docPr id="206692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23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1776" w14:textId="77777777" w:rsidR="000B1FFA" w:rsidRDefault="00000000">
      <w:pPr>
        <w:pStyle w:val="Picturename"/>
      </w:pPr>
      <w:r>
        <w:t>События Pod с ошибкой планирования из-за нехватки CPU</w:t>
      </w:r>
    </w:p>
    <w:p w14:paraId="68890173" w14:textId="77777777" w:rsidR="000B1FFA" w:rsidRDefault="00000000">
      <w:pPr>
        <w:pStyle w:val="Heading1"/>
      </w:pPr>
      <w:bookmarkStart w:id="12" w:name="_Toc214832980"/>
      <w:r>
        <w:lastRenderedPageBreak/>
        <w:t>Вывод</w:t>
      </w:r>
      <w:bookmarkEnd w:id="12"/>
    </w:p>
    <w:p w14:paraId="6B099515" w14:textId="77777777" w:rsidR="000B1FFA" w:rsidRDefault="00000000">
      <w:r>
        <w:t>В результате выполнения практической работы были изучены механизмы управления ресурсами в Kubernetes. Достигнуты следующие результаты:</w:t>
      </w:r>
    </w:p>
    <w:p w14:paraId="69A92D94" w14:textId="77777777" w:rsidR="000B1FFA" w:rsidRDefault="00000000">
      <w:pPr>
        <w:numPr>
          <w:ilvl w:val="0"/>
          <w:numId w:val="62"/>
        </w:numPr>
      </w:pPr>
      <w:r>
        <w:t>Запущен сервер метрик в minikube для сбора информации об использовании ресурсов</w:t>
      </w:r>
    </w:p>
    <w:p w14:paraId="1A4676A3" w14:textId="77777777" w:rsidR="000B1FFA" w:rsidRDefault="00000000">
      <w:pPr>
        <w:numPr>
          <w:ilvl w:val="0"/>
          <w:numId w:val="62"/>
        </w:numPr>
      </w:pPr>
      <w:r>
        <w:t>Создано отдельное пространство имён для изоляции ресурсов практической работы</w:t>
      </w:r>
    </w:p>
    <w:p w14:paraId="1C4205F6" w14:textId="77777777" w:rsidR="000B1FFA" w:rsidRDefault="00000000">
      <w:pPr>
        <w:numPr>
          <w:ilvl w:val="0"/>
          <w:numId w:val="62"/>
        </w:numPr>
      </w:pPr>
      <w:r>
        <w:t>Изучены механизмы работы requests и limits для памяти:</w:t>
      </w:r>
    </w:p>
    <w:p w14:paraId="2BEB716E" w14:textId="77777777" w:rsidR="000B1FFA" w:rsidRDefault="00000000">
      <w:pPr>
        <w:numPr>
          <w:ilvl w:val="1"/>
          <w:numId w:val="63"/>
        </w:numPr>
      </w:pPr>
      <w:r>
        <w:t>Pod с корректными ограничениями успешно работает в пределах выделенных ресурсов</w:t>
      </w:r>
    </w:p>
    <w:p w14:paraId="026B523F" w14:textId="77777777" w:rsidR="000B1FFA" w:rsidRDefault="00000000">
      <w:pPr>
        <w:numPr>
          <w:ilvl w:val="1"/>
          <w:numId w:val="63"/>
        </w:numPr>
      </w:pPr>
      <w:r>
        <w:t>При превышении лимита памяти контейнер убивается kubelet с ошибкой OOMKilled</w:t>
      </w:r>
    </w:p>
    <w:p w14:paraId="6A3EE0B9" w14:textId="77777777" w:rsidR="000B1FFA" w:rsidRDefault="00000000">
      <w:pPr>
        <w:numPr>
          <w:ilvl w:val="1"/>
          <w:numId w:val="63"/>
        </w:numPr>
      </w:pPr>
      <w:r>
        <w:t>Pod с недостижимым запросом памяти остается в статусе Pending</w:t>
      </w:r>
    </w:p>
    <w:p w14:paraId="09400F00" w14:textId="77777777" w:rsidR="000B1FFA" w:rsidRDefault="00000000">
      <w:pPr>
        <w:numPr>
          <w:ilvl w:val="0"/>
          <w:numId w:val="62"/>
        </w:numPr>
      </w:pPr>
      <w:r>
        <w:t>Изучены механизмы работы requests и limits для CPU:</w:t>
      </w:r>
    </w:p>
    <w:p w14:paraId="798C2BCB" w14:textId="77777777" w:rsidR="000B1FFA" w:rsidRDefault="00000000">
      <w:pPr>
        <w:numPr>
          <w:ilvl w:val="1"/>
          <w:numId w:val="64"/>
        </w:numPr>
      </w:pPr>
      <w:r>
        <w:t>CPU ограничивается через throttling, контейнер не завершается при попытке превысить лимит</w:t>
      </w:r>
    </w:p>
    <w:p w14:paraId="1178FED0" w14:textId="77777777" w:rsidR="000B1FFA" w:rsidRDefault="00000000">
      <w:pPr>
        <w:numPr>
          <w:ilvl w:val="1"/>
          <w:numId w:val="64"/>
        </w:numPr>
      </w:pPr>
      <w:r>
        <w:t>Pod с недостижимым запросом CPU не может быть запланирован на ноде</w:t>
      </w:r>
    </w:p>
    <w:p w14:paraId="69D432F9" w14:textId="77777777" w:rsidR="000B1FFA" w:rsidRDefault="00000000">
      <w:pPr>
        <w:numPr>
          <w:ilvl w:val="0"/>
          <w:numId w:val="62"/>
        </w:numPr>
      </w:pPr>
      <w:r>
        <w:t>Понято назначение QoS-классов в Kubernetes:</w:t>
      </w:r>
    </w:p>
    <w:p w14:paraId="0CB46A41" w14:textId="77777777" w:rsidR="000B1FFA" w:rsidRPr="008F2C03" w:rsidRDefault="00000000">
      <w:pPr>
        <w:numPr>
          <w:ilvl w:val="1"/>
          <w:numId w:val="65"/>
        </w:numPr>
        <w:rPr>
          <w:lang w:val="en-US"/>
        </w:rPr>
      </w:pPr>
      <w:r w:rsidRPr="008F2C03">
        <w:rPr>
          <w:lang w:val="en-US"/>
        </w:rPr>
        <w:t xml:space="preserve">Guaranteed: requests </w:t>
      </w:r>
      <w:r>
        <w:t>равны</w:t>
      </w:r>
      <w:r w:rsidRPr="008F2C03">
        <w:rPr>
          <w:lang w:val="en-US"/>
        </w:rPr>
        <w:t xml:space="preserve"> limits </w:t>
      </w:r>
      <w:r>
        <w:t>для</w:t>
      </w:r>
      <w:r w:rsidRPr="008F2C03">
        <w:rPr>
          <w:lang w:val="en-US"/>
        </w:rPr>
        <w:t xml:space="preserve"> </w:t>
      </w:r>
      <w:r>
        <w:t>всех</w:t>
      </w:r>
      <w:r w:rsidRPr="008F2C03">
        <w:rPr>
          <w:lang w:val="en-US"/>
        </w:rPr>
        <w:t xml:space="preserve"> </w:t>
      </w:r>
      <w:r>
        <w:t>ресурсов</w:t>
      </w:r>
    </w:p>
    <w:p w14:paraId="005CF365" w14:textId="77777777" w:rsidR="000B1FFA" w:rsidRDefault="00000000">
      <w:pPr>
        <w:numPr>
          <w:ilvl w:val="1"/>
          <w:numId w:val="65"/>
        </w:numPr>
      </w:pPr>
      <w:proofErr w:type="spellStart"/>
      <w:r>
        <w:t>Burstable</w:t>
      </w:r>
      <w:proofErr w:type="spellEnd"/>
      <w:r>
        <w:t xml:space="preserve">: </w:t>
      </w:r>
      <w:proofErr w:type="spellStart"/>
      <w:r>
        <w:t>requests</w:t>
      </w:r>
      <w:proofErr w:type="spellEnd"/>
      <w:r>
        <w:t xml:space="preserve"> меньше </w:t>
      </w:r>
      <w:proofErr w:type="spellStart"/>
      <w:r>
        <w:t>limits</w:t>
      </w:r>
      <w:proofErr w:type="spellEnd"/>
      <w:r>
        <w:t xml:space="preserve"> хотя бы для одного ресурса</w:t>
      </w:r>
    </w:p>
    <w:p w14:paraId="08F20A84" w14:textId="77777777" w:rsidR="000B1FFA" w:rsidRDefault="00000000">
      <w:pPr>
        <w:numPr>
          <w:ilvl w:val="1"/>
          <w:numId w:val="65"/>
        </w:numPr>
      </w:pPr>
      <w:r>
        <w:t>Best Effort: не установлены ограничения</w:t>
      </w:r>
    </w:p>
    <w:p w14:paraId="488A0C7F" w14:textId="77777777" w:rsidR="000B1FFA" w:rsidRDefault="00000000">
      <w:r>
        <w:t>Работа продемонстрировала важность корректной настройки ограничений ресурсов для обеспечения стабильности кластера и справедливого распределения ресурсов между приложениями.</w:t>
      </w:r>
    </w:p>
    <w:p w14:paraId="730E423C" w14:textId="77777777" w:rsidR="000B1FFA" w:rsidRDefault="00000000">
      <w:pPr>
        <w:pStyle w:val="Heading1"/>
      </w:pPr>
      <w:bookmarkStart w:id="13" w:name="_Toc214832981"/>
      <w:r>
        <w:lastRenderedPageBreak/>
        <w:t>Ответы на вопросы</w:t>
      </w:r>
      <w:bookmarkEnd w:id="13"/>
    </w:p>
    <w:p w14:paraId="050FEE1D" w14:textId="77777777" w:rsidR="000B1FFA" w:rsidRDefault="00000000">
      <w:pPr>
        <w:numPr>
          <w:ilvl w:val="0"/>
          <w:numId w:val="66"/>
        </w:numPr>
      </w:pPr>
      <w:r>
        <w:t>Назовите 3 QoS-класса</w:t>
      </w:r>
    </w:p>
    <w:p w14:paraId="4F2E7AD1" w14:textId="77777777" w:rsidR="000B1FFA" w:rsidRDefault="00000000">
      <w:r>
        <w:t>Три QoS-класса в Kubernetes:</w:t>
      </w:r>
    </w:p>
    <w:p w14:paraId="452A8B2D" w14:textId="77777777" w:rsidR="000B1FFA" w:rsidRDefault="00000000">
      <w:pPr>
        <w:numPr>
          <w:ilvl w:val="0"/>
          <w:numId w:val="67"/>
        </w:numPr>
      </w:pPr>
      <w:r>
        <w:t>Guaranteed: назначается когда для каждого контейнера в поде для memory и cpu задан request и limit, причем эти значения совпадают. Такие поды имеют наивысший приоритет и вытесняются последними.</w:t>
      </w:r>
    </w:p>
    <w:p w14:paraId="0C2A22BB" w14:textId="77777777" w:rsidR="000B1FFA" w:rsidRDefault="00000000">
      <w:pPr>
        <w:numPr>
          <w:ilvl w:val="0"/>
          <w:numId w:val="68"/>
        </w:numPr>
      </w:pPr>
      <w:r>
        <w:t>Burstable: назначается когда хотя бы один контейнер в поде имеет request или limit, при этом request меньше limit. Эти поды имеют средний приоритет вытеснения.</w:t>
      </w:r>
    </w:p>
    <w:p w14:paraId="47830A31" w14:textId="77777777" w:rsidR="000B1FFA" w:rsidRDefault="00000000">
      <w:pPr>
        <w:numPr>
          <w:ilvl w:val="0"/>
          <w:numId w:val="69"/>
        </w:numPr>
      </w:pPr>
      <w:r>
        <w:t>Best Effort: назначается когда ни один контейнер в поде не ограничен по ресурсам. Такие поды первыми кандидаты на вытеснение при нехватке ресурсов на ноде.</w:t>
      </w:r>
    </w:p>
    <w:p w14:paraId="092AE4BA" w14:textId="77777777" w:rsidR="000B1FFA" w:rsidRDefault="00000000">
      <w:pPr>
        <w:numPr>
          <w:ilvl w:val="0"/>
          <w:numId w:val="70"/>
        </w:numPr>
      </w:pPr>
      <w:r>
        <w:t>Назовите основные ресурсы системы и единицы их измерения в Kubernetes</w:t>
      </w:r>
    </w:p>
    <w:p w14:paraId="4D956EC3" w14:textId="77777777" w:rsidR="000B1FFA" w:rsidRDefault="00000000">
      <w:r>
        <w:t>Основные типы ресурсов в Kubernetes:</w:t>
      </w:r>
    </w:p>
    <w:p w14:paraId="78C71BB5" w14:textId="77777777" w:rsidR="000B1FFA" w:rsidRDefault="00000000">
      <w:pPr>
        <w:numPr>
          <w:ilvl w:val="0"/>
          <w:numId w:val="71"/>
        </w:numPr>
      </w:pPr>
      <w:r>
        <w:t>CPU: измеряется в ядрах. Можно указывать дробные значения (0.5) или в милли-CPU (500m = 0.5 CPU). 1 CPU соответствует одному виртуальному ядру на облачном провайдере или одному гипертреду на физическом процессоре.</w:t>
      </w:r>
    </w:p>
    <w:p w14:paraId="097EEC0A" w14:textId="77777777" w:rsidR="000B1FFA" w:rsidRDefault="00000000">
      <w:pPr>
        <w:numPr>
          <w:ilvl w:val="0"/>
          <w:numId w:val="72"/>
        </w:numPr>
      </w:pPr>
      <w:r>
        <w:t>Memory (RAM): измеряется в байтах. Используются суффиксы: Ki (кибибайт), Mi (мебибайт), Gi (гибибайт). Также допустимы суффиксы степеней десяти: K, M, G.</w:t>
      </w:r>
    </w:p>
    <w:p w14:paraId="6531E3B8" w14:textId="77777777" w:rsidR="000B1FFA" w:rsidRDefault="00000000">
      <w:pPr>
        <w:numPr>
          <w:ilvl w:val="0"/>
          <w:numId w:val="73"/>
        </w:numPr>
      </w:pPr>
      <w:r>
        <w:t>Для чего нужен HPA?</w:t>
      </w:r>
    </w:p>
    <w:p w14:paraId="45F9EA80" w14:textId="77777777" w:rsidR="000B1FFA" w:rsidRDefault="00000000">
      <w:r>
        <w:t>HPA (Horizontal Pod Autoscaler) используется для автоматического масштабирования количества подов в зависимости от использования ресурсов. HPA работает по следующему алгоритму:</w:t>
      </w:r>
    </w:p>
    <w:p w14:paraId="1FA6167B" w14:textId="77777777" w:rsidR="000B1FFA" w:rsidRDefault="00000000">
      <w:pPr>
        <w:numPr>
          <w:ilvl w:val="0"/>
          <w:numId w:val="74"/>
        </w:numPr>
      </w:pPr>
      <w:r>
        <w:t>Определяет текущие показания наблюдаемого ресурса (currentMetricValue)</w:t>
      </w:r>
    </w:p>
    <w:p w14:paraId="41B92854" w14:textId="77777777" w:rsidR="000B1FFA" w:rsidRDefault="00000000">
      <w:pPr>
        <w:numPr>
          <w:ilvl w:val="0"/>
          <w:numId w:val="74"/>
        </w:numPr>
      </w:pPr>
      <w:r>
        <w:lastRenderedPageBreak/>
        <w:t>Определяет желаемые значения для ресурса (desiredMetricValue), которые задаются через request</w:t>
      </w:r>
    </w:p>
    <w:p w14:paraId="774CE878" w14:textId="77777777" w:rsidR="000B1FFA" w:rsidRDefault="00000000">
      <w:pPr>
        <w:numPr>
          <w:ilvl w:val="0"/>
          <w:numId w:val="74"/>
        </w:numPr>
      </w:pPr>
      <w:r>
        <w:t>Рассчитывает желаемое количество реплик по формуле: desiredReplicas = currentReplicas * (currentMetricValue / desiredMetricValue)</w:t>
      </w:r>
    </w:p>
    <w:p w14:paraId="5C7F2825" w14:textId="77777777" w:rsidR="000B1FFA" w:rsidRDefault="00000000">
      <w:pPr>
        <w:numPr>
          <w:ilvl w:val="0"/>
          <w:numId w:val="74"/>
        </w:numPr>
      </w:pPr>
      <w:r>
        <w:t>Масштабирование не происходит, если коэффициент близок к 1 (с учетом допустимой погрешности)</w:t>
      </w:r>
    </w:p>
    <w:p w14:paraId="15340A81" w14:textId="77777777" w:rsidR="000B1FFA" w:rsidRDefault="00000000">
      <w:pPr>
        <w:numPr>
          <w:ilvl w:val="0"/>
          <w:numId w:val="75"/>
        </w:numPr>
      </w:pPr>
      <w:r>
        <w:t>Для чего необходимо устанавливать ограничения в Kubernetes?</w:t>
      </w:r>
    </w:p>
    <w:p w14:paraId="0883C265" w14:textId="77777777" w:rsidR="000B1FFA" w:rsidRDefault="00000000">
      <w:r>
        <w:t>Установка ограничений в Kubernetes необходима по следующим причинам:</w:t>
      </w:r>
    </w:p>
    <w:p w14:paraId="41C553C4" w14:textId="77777777" w:rsidR="000B1FFA" w:rsidRDefault="00000000">
      <w:pPr>
        <w:numPr>
          <w:ilvl w:val="0"/>
          <w:numId w:val="76"/>
        </w:numPr>
      </w:pPr>
      <w:r>
        <w:t>Предотвращение потребления одним подом всех ресурсов ноды, что может привести к отказу других приложений</w:t>
      </w:r>
    </w:p>
    <w:p w14:paraId="4A2B4D16" w14:textId="77777777" w:rsidR="000B1FFA" w:rsidRDefault="00000000">
      <w:pPr>
        <w:numPr>
          <w:ilvl w:val="0"/>
          <w:numId w:val="76"/>
        </w:numPr>
      </w:pPr>
      <w:r>
        <w:t>Корректное планирование подов на нодах: scheduler использует requests для определения достаточности ресурсов на ноде</w:t>
      </w:r>
    </w:p>
    <w:p w14:paraId="7A391862" w14:textId="77777777" w:rsidR="000B1FFA" w:rsidRDefault="00000000">
      <w:pPr>
        <w:numPr>
          <w:ilvl w:val="0"/>
          <w:numId w:val="76"/>
        </w:numPr>
      </w:pPr>
      <w:r>
        <w:t>Обеспечение справедливого распределения ресурсов между приложениями</w:t>
      </w:r>
    </w:p>
    <w:p w14:paraId="7B696E2B" w14:textId="77777777" w:rsidR="000B1FFA" w:rsidRDefault="00000000">
      <w:pPr>
        <w:numPr>
          <w:ilvl w:val="0"/>
          <w:numId w:val="76"/>
        </w:numPr>
      </w:pPr>
      <w:r>
        <w:t>Защита от утечек памяти и runaway процессов</w:t>
      </w:r>
    </w:p>
    <w:p w14:paraId="16B47085" w14:textId="77777777" w:rsidR="000B1FFA" w:rsidRDefault="00000000">
      <w:pPr>
        <w:numPr>
          <w:ilvl w:val="0"/>
          <w:numId w:val="76"/>
        </w:numPr>
      </w:pPr>
      <w:r>
        <w:t>Определение QoS-класса пода, который влияет на приоритет вытеснения при нехватке ресурсов</w:t>
      </w:r>
    </w:p>
    <w:p w14:paraId="234D4C66" w14:textId="77777777" w:rsidR="000B1FFA" w:rsidRDefault="00000000">
      <w:pPr>
        <w:numPr>
          <w:ilvl w:val="0"/>
          <w:numId w:val="77"/>
        </w:numPr>
      </w:pPr>
      <w:r>
        <w:t>Что будет с узлом при превышении ограничений?</w:t>
      </w:r>
    </w:p>
    <w:p w14:paraId="6778B3BA" w14:textId="77777777" w:rsidR="000B1FFA" w:rsidRDefault="00000000">
      <w:r>
        <w:t>При превышении ограничений происходит следующее:</w:t>
      </w:r>
    </w:p>
    <w:p w14:paraId="1C93DC23" w14:textId="77777777" w:rsidR="000B1FFA" w:rsidRDefault="00000000">
      <w:pPr>
        <w:numPr>
          <w:ilvl w:val="0"/>
          <w:numId w:val="78"/>
        </w:numPr>
      </w:pPr>
      <w:r>
        <w:t>При превышении memory limit: контейнер немедленно убивается kubelet с ошибкой OOMKilled (Out Of Memory). После этого контейнер может быть перезапущен в соответствии с политикой перезапуска пода.</w:t>
      </w:r>
    </w:p>
    <w:p w14:paraId="6F70DDF7" w14:textId="77777777" w:rsidR="000B1FFA" w:rsidRDefault="00000000">
      <w:pPr>
        <w:numPr>
          <w:ilvl w:val="0"/>
          <w:numId w:val="79"/>
        </w:numPr>
      </w:pPr>
      <w:r>
        <w:t>При превышении CPU limit: процесс ограничивается через механизм throttling (троттлинг). Контейнер не завершается, но его процессорное время ограничивается установленным лимитом.</w:t>
      </w:r>
    </w:p>
    <w:p w14:paraId="58002FDC" w14:textId="77777777" w:rsidR="000B1FFA" w:rsidRDefault="00000000">
      <w:pPr>
        <w:numPr>
          <w:ilvl w:val="0"/>
          <w:numId w:val="80"/>
        </w:numPr>
      </w:pPr>
      <w:r>
        <w:t xml:space="preserve">При нехватке ресурсов на ноде: kubelet начинает ранжировать и вытеснять поды по определенному алгоритму, учитывающему приоритет пода и его QoS-класс. При одинаковом приоритете в первую очередь вытесняются </w:t>
      </w:r>
      <w:r>
        <w:lastRenderedPageBreak/>
        <w:t>поды с классом Best Effort, затем Burstable, и в последнюю очередь Guaranteed.</w:t>
      </w:r>
    </w:p>
    <w:p w14:paraId="1A38F0C1" w14:textId="77777777" w:rsidR="000B1FFA" w:rsidRDefault="00000000">
      <w:pPr>
        <w:pStyle w:val="Heading1"/>
      </w:pPr>
      <w:bookmarkStart w:id="14" w:name="_Toc214832982"/>
      <w:r>
        <w:lastRenderedPageBreak/>
        <w:t>Список использованной литературы</w:t>
      </w:r>
      <w:bookmarkEnd w:id="14"/>
    </w:p>
    <w:p w14:paraId="1578C9D3" w14:textId="77777777" w:rsidR="000B1FFA" w:rsidRDefault="00000000">
      <w:pPr>
        <w:numPr>
          <w:ilvl w:val="0"/>
          <w:numId w:val="81"/>
        </w:numPr>
      </w:pPr>
      <w:r>
        <w:t>Kubernetes: лучшие практики. — СПб.: Питер, 2021. — 288 с.: ил. — (Серия «Для профессионалов»).</w:t>
      </w:r>
    </w:p>
    <w:p w14:paraId="55E34F7C" w14:textId="77777777" w:rsidR="000B1FFA" w:rsidRDefault="00000000">
      <w:pPr>
        <w:numPr>
          <w:ilvl w:val="0"/>
          <w:numId w:val="82"/>
        </w:numPr>
      </w:pPr>
      <w:r>
        <w:t>K8S для начинающих. Первая часть — Текст: электронный [сайт]. — URL: https://habr.com/ru/post/589415/ (дата обращения: 23.11.2025).</w:t>
      </w:r>
    </w:p>
    <w:p w14:paraId="0C6D2BDB" w14:textId="77777777" w:rsidR="000B1FFA" w:rsidRDefault="00000000">
      <w:pPr>
        <w:numPr>
          <w:ilvl w:val="0"/>
          <w:numId w:val="83"/>
        </w:numPr>
      </w:pPr>
      <w:r>
        <w:t>Kubernetes или с чего начать, чтобы понять что это и зачем он нужен — Текст: электронный [сайт]. — URL: https://habr.com/ru/company/otus/blog/537162/ (дата обращения: 23.11.2025).</w:t>
      </w:r>
    </w:p>
    <w:p w14:paraId="533821EF" w14:textId="77777777" w:rsidR="000B1FFA" w:rsidRDefault="00000000">
      <w:pPr>
        <w:numPr>
          <w:ilvl w:val="0"/>
          <w:numId w:val="84"/>
        </w:numPr>
      </w:pPr>
      <w:r>
        <w:t>Основы Kubernetes — Текст: электронный [сайт]. — URL: https://habr.com/ru/post/258443/ (дата обращения: 23.11.2025).</w:t>
      </w:r>
    </w:p>
    <w:sectPr w:rsidR="000B1FFA" w:rsidSect="00326D25">
      <w:footerReference w:type="default" r:id="rId30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3B8EE" w14:textId="77777777" w:rsidR="006F40E5" w:rsidRDefault="006F40E5">
      <w:pPr>
        <w:spacing w:line="240" w:lineRule="auto"/>
      </w:pPr>
      <w:r>
        <w:separator/>
      </w:r>
    </w:p>
  </w:endnote>
  <w:endnote w:type="continuationSeparator" w:id="0">
    <w:p w14:paraId="5B70292E" w14:textId="77777777" w:rsidR="006F40E5" w:rsidRDefault="006F40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10115"/>
      <w:docPartObj>
        <w:docPartGallery w:val="Page Numbers (Bottom of Page)"/>
        <w:docPartUnique/>
      </w:docPartObj>
    </w:sdtPr>
    <w:sdtContent>
      <w:p w14:paraId="56E5318F" w14:textId="77777777" w:rsidR="001C6AB8" w:rsidRDefault="001C6AB8" w:rsidP="005D2A56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35439" w14:textId="77777777" w:rsidR="006F40E5" w:rsidRDefault="006F40E5">
      <w:pPr>
        <w:spacing w:line="240" w:lineRule="auto"/>
      </w:pPr>
      <w:r>
        <w:separator/>
      </w:r>
    </w:p>
  </w:footnote>
  <w:footnote w:type="continuationSeparator" w:id="0">
    <w:p w14:paraId="0A5F4749" w14:textId="77777777" w:rsidR="006F40E5" w:rsidRDefault="006F40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3075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F8D3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DC6D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DDB88D7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0348398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E4DC51E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F4EC9A0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A223FE2"/>
    <w:multiLevelType w:val="multilevel"/>
    <w:tmpl w:val="1EC4B88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13D4B2D"/>
    <w:multiLevelType w:val="hybridMultilevel"/>
    <w:tmpl w:val="7AC8B36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24E35BFE"/>
    <w:multiLevelType w:val="multilevel"/>
    <w:tmpl w:val="4934B7DA"/>
    <w:lvl w:ilvl="0">
      <w:start w:val="1"/>
      <w:numFmt w:val="decimal"/>
      <w:pStyle w:val="Heading1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Restart w:val="1"/>
      <w:pStyle w:val="Picturename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pStyle w:val="Tablename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Listing"/>
      <w:suff w:val="space"/>
      <w:lvlText w:val="Листинг %1.%6 —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84F25F8"/>
    <w:multiLevelType w:val="hybridMultilevel"/>
    <w:tmpl w:val="CABAD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226F58"/>
    <w:multiLevelType w:val="hybridMultilevel"/>
    <w:tmpl w:val="A0D8058E"/>
    <w:lvl w:ilvl="0" w:tplc="CEC87A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F71AF7"/>
    <w:multiLevelType w:val="hybridMultilevel"/>
    <w:tmpl w:val="AA201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36AD9C2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5631F60"/>
    <w:multiLevelType w:val="hybridMultilevel"/>
    <w:tmpl w:val="F7EA4EFA"/>
    <w:lvl w:ilvl="0" w:tplc="BA9EB9B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1FC014B"/>
    <w:multiLevelType w:val="hybridMultilevel"/>
    <w:tmpl w:val="9F98F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5BE2E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D0A1554"/>
    <w:multiLevelType w:val="hybridMultilevel"/>
    <w:tmpl w:val="D4B4AF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40B58EA"/>
    <w:multiLevelType w:val="hybridMultilevel"/>
    <w:tmpl w:val="F4BA4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5B51CDE"/>
    <w:multiLevelType w:val="hybridMultilevel"/>
    <w:tmpl w:val="2C7638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6534D0B"/>
    <w:multiLevelType w:val="hybridMultilevel"/>
    <w:tmpl w:val="B054F23C"/>
    <w:lvl w:ilvl="0" w:tplc="CEC87AA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6FC170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909113D"/>
    <w:multiLevelType w:val="hybridMultilevel"/>
    <w:tmpl w:val="111819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E810115"/>
    <w:multiLevelType w:val="hybridMultilevel"/>
    <w:tmpl w:val="4F084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18762989">
    <w:abstractNumId w:val="11"/>
  </w:num>
  <w:num w:numId="2" w16cid:durableId="1345088322">
    <w:abstractNumId w:val="8"/>
  </w:num>
  <w:num w:numId="3" w16cid:durableId="1581132145">
    <w:abstractNumId w:val="22"/>
  </w:num>
  <w:num w:numId="4" w16cid:durableId="1426881847">
    <w:abstractNumId w:val="13"/>
  </w:num>
  <w:num w:numId="5" w16cid:durableId="1529294893">
    <w:abstractNumId w:val="19"/>
  </w:num>
  <w:num w:numId="6" w16cid:durableId="1007949964">
    <w:abstractNumId w:val="20"/>
  </w:num>
  <w:num w:numId="7" w16cid:durableId="28713168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80069663">
    <w:abstractNumId w:val="9"/>
  </w:num>
  <w:num w:numId="9" w16cid:durableId="23291384">
    <w:abstractNumId w:val="7"/>
  </w:num>
  <w:num w:numId="10" w16cid:durableId="432674944">
    <w:abstractNumId w:val="15"/>
  </w:num>
  <w:num w:numId="11" w16cid:durableId="1136752633">
    <w:abstractNumId w:val="9"/>
  </w:num>
  <w:num w:numId="12" w16cid:durableId="1048647118">
    <w:abstractNumId w:val="9"/>
  </w:num>
  <w:num w:numId="13" w16cid:durableId="1684434326">
    <w:abstractNumId w:val="18"/>
  </w:num>
  <w:num w:numId="14" w16cid:durableId="1262028696">
    <w:abstractNumId w:val="17"/>
  </w:num>
  <w:num w:numId="15" w16cid:durableId="334384034">
    <w:abstractNumId w:val="14"/>
  </w:num>
  <w:num w:numId="16" w16cid:durableId="298146093">
    <w:abstractNumId w:val="16"/>
  </w:num>
  <w:num w:numId="17" w16cid:durableId="963657915">
    <w:abstractNumId w:val="21"/>
  </w:num>
  <w:num w:numId="18" w16cid:durableId="1972518006">
    <w:abstractNumId w:val="12"/>
  </w:num>
  <w:num w:numId="19" w16cid:durableId="1046223520">
    <w:abstractNumId w:val="10"/>
  </w:num>
  <w:num w:numId="20" w16cid:durableId="1033730921">
    <w:abstractNumId w:val="0"/>
  </w:num>
  <w:num w:numId="21" w16cid:durableId="513765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2919058">
    <w:abstractNumId w:val="1"/>
  </w:num>
  <w:num w:numId="23" w16cid:durableId="1898542278">
    <w:abstractNumId w:val="1"/>
  </w:num>
  <w:num w:numId="24" w16cid:durableId="645816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18821978">
    <w:abstractNumId w:val="1"/>
  </w:num>
  <w:num w:numId="26" w16cid:durableId="1739353886">
    <w:abstractNumId w:val="1"/>
  </w:num>
  <w:num w:numId="27" w16cid:durableId="441456053">
    <w:abstractNumId w:val="1"/>
  </w:num>
  <w:num w:numId="28" w16cid:durableId="27873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25011297">
    <w:abstractNumId w:val="1"/>
  </w:num>
  <w:num w:numId="30" w16cid:durableId="1347706573">
    <w:abstractNumId w:val="1"/>
  </w:num>
  <w:num w:numId="31" w16cid:durableId="1480729283">
    <w:abstractNumId w:val="1"/>
  </w:num>
  <w:num w:numId="32" w16cid:durableId="10553988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90168086">
    <w:abstractNumId w:val="1"/>
  </w:num>
  <w:num w:numId="34" w16cid:durableId="836385918">
    <w:abstractNumId w:val="1"/>
  </w:num>
  <w:num w:numId="35" w16cid:durableId="1256206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85254079">
    <w:abstractNumId w:val="1"/>
  </w:num>
  <w:num w:numId="37" w16cid:durableId="884100380">
    <w:abstractNumId w:val="1"/>
  </w:num>
  <w:num w:numId="38" w16cid:durableId="286087716">
    <w:abstractNumId w:val="1"/>
  </w:num>
  <w:num w:numId="39" w16cid:durableId="1113397533">
    <w:abstractNumId w:val="1"/>
  </w:num>
  <w:num w:numId="40" w16cid:durableId="1177114359">
    <w:abstractNumId w:val="0"/>
  </w:num>
  <w:num w:numId="41" w16cid:durableId="1950161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99586962">
    <w:abstractNumId w:val="1"/>
  </w:num>
  <w:num w:numId="43" w16cid:durableId="1686978881">
    <w:abstractNumId w:val="1"/>
  </w:num>
  <w:num w:numId="44" w16cid:durableId="1606690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84042489">
    <w:abstractNumId w:val="1"/>
  </w:num>
  <w:num w:numId="46" w16cid:durableId="1842038432">
    <w:abstractNumId w:val="1"/>
  </w:num>
  <w:num w:numId="47" w16cid:durableId="1454865716">
    <w:abstractNumId w:val="1"/>
  </w:num>
  <w:num w:numId="48" w16cid:durableId="10048235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922648406">
    <w:abstractNumId w:val="1"/>
  </w:num>
  <w:num w:numId="50" w16cid:durableId="1250501655">
    <w:abstractNumId w:val="1"/>
  </w:num>
  <w:num w:numId="51" w16cid:durableId="1954169715">
    <w:abstractNumId w:val="1"/>
  </w:num>
  <w:num w:numId="52" w16cid:durableId="179585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455376182">
    <w:abstractNumId w:val="1"/>
  </w:num>
  <w:num w:numId="54" w16cid:durableId="638917216">
    <w:abstractNumId w:val="1"/>
  </w:num>
  <w:num w:numId="55" w16cid:durableId="1723794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495686022">
    <w:abstractNumId w:val="1"/>
  </w:num>
  <w:num w:numId="57" w16cid:durableId="1939634124">
    <w:abstractNumId w:val="1"/>
  </w:num>
  <w:num w:numId="58" w16cid:durableId="1032078336">
    <w:abstractNumId w:val="1"/>
  </w:num>
  <w:num w:numId="59" w16cid:durableId="1522040580">
    <w:abstractNumId w:val="1"/>
  </w:num>
  <w:num w:numId="60" w16cid:durableId="1387950050">
    <w:abstractNumId w:val="0"/>
  </w:num>
  <w:num w:numId="61" w16cid:durableId="14657811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099333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91626967">
    <w:abstractNumId w:val="1"/>
  </w:num>
  <w:num w:numId="64" w16cid:durableId="770903275">
    <w:abstractNumId w:val="1"/>
  </w:num>
  <w:num w:numId="65" w16cid:durableId="2057468081">
    <w:abstractNumId w:val="1"/>
  </w:num>
  <w:num w:numId="66" w16cid:durableId="191572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43445765">
    <w:abstractNumId w:val="1"/>
  </w:num>
  <w:num w:numId="68" w16cid:durableId="1396321406">
    <w:abstractNumId w:val="1"/>
  </w:num>
  <w:num w:numId="69" w16cid:durableId="800146681">
    <w:abstractNumId w:val="1"/>
  </w:num>
  <w:num w:numId="70" w16cid:durableId="121380970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1" w16cid:durableId="1034769351">
    <w:abstractNumId w:val="1"/>
  </w:num>
  <w:num w:numId="72" w16cid:durableId="1094133518">
    <w:abstractNumId w:val="1"/>
  </w:num>
  <w:num w:numId="73" w16cid:durableId="173824101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4" w16cid:durableId="1001467738">
    <w:abstractNumId w:val="1"/>
  </w:num>
  <w:num w:numId="75" w16cid:durableId="807674754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6" w16cid:durableId="1046565408">
    <w:abstractNumId w:val="1"/>
  </w:num>
  <w:num w:numId="77" w16cid:durableId="164700986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8" w16cid:durableId="1605647907">
    <w:abstractNumId w:val="1"/>
  </w:num>
  <w:num w:numId="79" w16cid:durableId="307711094">
    <w:abstractNumId w:val="1"/>
  </w:num>
  <w:num w:numId="80" w16cid:durableId="1377849654">
    <w:abstractNumId w:val="1"/>
  </w:num>
  <w:num w:numId="81" w16cid:durableId="610625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81856520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3" w16cid:durableId="56703892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4" w16cid:durableId="62458211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8C"/>
    <w:rsid w:val="00056477"/>
    <w:rsid w:val="00057D1B"/>
    <w:rsid w:val="000B1FFA"/>
    <w:rsid w:val="000B6931"/>
    <w:rsid w:val="0014040D"/>
    <w:rsid w:val="001814A6"/>
    <w:rsid w:val="001827CC"/>
    <w:rsid w:val="00184355"/>
    <w:rsid w:val="001848CF"/>
    <w:rsid w:val="001A5907"/>
    <w:rsid w:val="001C6AB8"/>
    <w:rsid w:val="001F75E7"/>
    <w:rsid w:val="001F7695"/>
    <w:rsid w:val="00245A1E"/>
    <w:rsid w:val="002D726B"/>
    <w:rsid w:val="002E562E"/>
    <w:rsid w:val="003066A2"/>
    <w:rsid w:val="00326D25"/>
    <w:rsid w:val="00396C9A"/>
    <w:rsid w:val="003D7B70"/>
    <w:rsid w:val="00405F48"/>
    <w:rsid w:val="004338BD"/>
    <w:rsid w:val="004636B0"/>
    <w:rsid w:val="004C01DC"/>
    <w:rsid w:val="004C769D"/>
    <w:rsid w:val="004D0F31"/>
    <w:rsid w:val="004F4796"/>
    <w:rsid w:val="00527F0F"/>
    <w:rsid w:val="00567EBA"/>
    <w:rsid w:val="00595D0D"/>
    <w:rsid w:val="005A58DE"/>
    <w:rsid w:val="005D2A56"/>
    <w:rsid w:val="005F12CA"/>
    <w:rsid w:val="00607D93"/>
    <w:rsid w:val="00621D02"/>
    <w:rsid w:val="006511BD"/>
    <w:rsid w:val="006C66EC"/>
    <w:rsid w:val="006D746C"/>
    <w:rsid w:val="006F0EB0"/>
    <w:rsid w:val="006F40E5"/>
    <w:rsid w:val="0075705A"/>
    <w:rsid w:val="007B058C"/>
    <w:rsid w:val="007B3D68"/>
    <w:rsid w:val="008204B1"/>
    <w:rsid w:val="00842319"/>
    <w:rsid w:val="00892636"/>
    <w:rsid w:val="008E5A80"/>
    <w:rsid w:val="008F0F76"/>
    <w:rsid w:val="008F2C03"/>
    <w:rsid w:val="00946F8F"/>
    <w:rsid w:val="00A379F5"/>
    <w:rsid w:val="00A511B9"/>
    <w:rsid w:val="00A71F5B"/>
    <w:rsid w:val="00A80784"/>
    <w:rsid w:val="00AA072A"/>
    <w:rsid w:val="00B20377"/>
    <w:rsid w:val="00B24A35"/>
    <w:rsid w:val="00B25006"/>
    <w:rsid w:val="00BD5D74"/>
    <w:rsid w:val="00BE4672"/>
    <w:rsid w:val="00BF00B1"/>
    <w:rsid w:val="00BF7127"/>
    <w:rsid w:val="00C807CB"/>
    <w:rsid w:val="00C83F6B"/>
    <w:rsid w:val="00C8733A"/>
    <w:rsid w:val="00CD5E11"/>
    <w:rsid w:val="00CE7CAA"/>
    <w:rsid w:val="00D346E6"/>
    <w:rsid w:val="00DA7439"/>
    <w:rsid w:val="00DB041F"/>
    <w:rsid w:val="00E61C8C"/>
    <w:rsid w:val="00ED596A"/>
    <w:rsid w:val="00F55475"/>
    <w:rsid w:val="00F8337F"/>
    <w:rsid w:val="00FF0905"/>
    <w:rsid w:val="00FF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1732"/>
  <w15:docId w15:val="{E3EEAFCC-A422-5B49-B41C-98DDFFDF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67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84355"/>
    <w:pPr>
      <w:keepNext/>
      <w:pageBreakBefore/>
      <w:widowControl w:val="0"/>
      <w:numPr>
        <w:numId w:val="12"/>
      </w:numPr>
      <w:spacing w:after="567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84355"/>
    <w:pPr>
      <w:keepNext/>
      <w:keepLines/>
      <w:numPr>
        <w:ilvl w:val="1"/>
        <w:numId w:val="12"/>
      </w:numPr>
      <w:spacing w:before="851" w:after="567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184355"/>
    <w:pPr>
      <w:keepNext/>
      <w:keepLines/>
      <w:numPr>
        <w:ilvl w:val="2"/>
        <w:numId w:val="12"/>
      </w:numPr>
      <w:spacing w:before="851" w:after="567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A6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5006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Title">
    <w:name w:val="Title"/>
    <w:aliases w:val="Заголовок3"/>
    <w:basedOn w:val="Heading2"/>
    <w:next w:val="Normal"/>
    <w:link w:val="TitleChar"/>
    <w:uiPriority w:val="10"/>
    <w:qFormat/>
    <w:rsid w:val="00BF7127"/>
    <w:pPr>
      <w:contextualSpacing/>
    </w:pPr>
    <w:rPr>
      <w:spacing w:val="-10"/>
      <w:kern w:val="28"/>
      <w:sz w:val="28"/>
      <w:szCs w:val="56"/>
    </w:rPr>
  </w:style>
  <w:style w:type="character" w:customStyle="1" w:styleId="TitleChar">
    <w:name w:val="Title Char"/>
    <w:aliases w:val="Заголовок3 Char"/>
    <w:basedOn w:val="DefaultParagraphFont"/>
    <w:link w:val="Title"/>
    <w:uiPriority w:val="10"/>
    <w:rsid w:val="00BF7127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814A6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Content">
    <w:name w:val="Content"/>
    <w:next w:val="Normal"/>
    <w:link w:val="ContentChar"/>
    <w:qFormat/>
    <w:rsid w:val="001C6AB8"/>
    <w:pPr>
      <w:tabs>
        <w:tab w:val="right" w:leader="dot" w:pos="9345"/>
      </w:tabs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A511B9"/>
    <w:pPr>
      <w:keepLines/>
      <w:pageBreakBefore w:val="0"/>
      <w:widowControl/>
      <w:spacing w:before="240" w:after="0" w:line="259" w:lineRule="auto"/>
      <w:ind w:left="0" w:firstLine="709"/>
      <w:jc w:val="both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character" w:customStyle="1" w:styleId="ContentChar">
    <w:name w:val="Content Char"/>
    <w:basedOn w:val="Heading1Char"/>
    <w:link w:val="Content"/>
    <w:rsid w:val="001C6AB8"/>
    <w:rPr>
      <w:rFonts w:ascii="Times New Roman" w:eastAsiaTheme="majorEastAsia" w:hAnsi="Times New Roman" w:cs="Times New Roman"/>
      <w:b w:val="0"/>
      <w:caps w:val="0"/>
      <w:noProof/>
      <w:color w:val="000000" w:themeColor="text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511B9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511B9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511B9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511B9"/>
    <w:rPr>
      <w:color w:val="0563C1" w:themeColor="hyperlink"/>
      <w:u w:val="single"/>
    </w:rPr>
  </w:style>
  <w:style w:type="paragraph" w:customStyle="1" w:styleId="TOCHeading0">
    <w:name w:val="TOCHeading"/>
    <w:link w:val="TOCHeadingChar0"/>
    <w:qFormat/>
    <w:rsid w:val="001C6AB8"/>
    <w:pPr>
      <w:spacing w:after="567" w:line="360" w:lineRule="auto"/>
      <w:jc w:val="center"/>
    </w:pPr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ListParagraph">
    <w:name w:val="List Paragraph"/>
    <w:basedOn w:val="Normal"/>
    <w:uiPriority w:val="34"/>
    <w:qFormat/>
    <w:rsid w:val="00396C9A"/>
    <w:pPr>
      <w:ind w:left="720"/>
      <w:contextualSpacing/>
    </w:pPr>
  </w:style>
  <w:style w:type="character" w:customStyle="1" w:styleId="TOCHeadingChar">
    <w:name w:val="TOC Heading Char"/>
    <w:basedOn w:val="Heading1Char"/>
    <w:link w:val="TOCHeading"/>
    <w:uiPriority w:val="39"/>
    <w:rsid w:val="001814A6"/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eastAsia="ru-RU"/>
    </w:rPr>
  </w:style>
  <w:style w:type="character" w:customStyle="1" w:styleId="TOCHeadingChar0">
    <w:name w:val="TOCHeading Char"/>
    <w:basedOn w:val="TOCHeadingChar"/>
    <w:link w:val="TOCHeading0"/>
    <w:rsid w:val="001C6AB8"/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AB8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AB8"/>
    <w:rPr>
      <w:rFonts w:ascii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1C6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ame">
    <w:name w:val="Table name"/>
    <w:basedOn w:val="Normal"/>
    <w:next w:val="Table"/>
    <w:link w:val="TablenameChar"/>
    <w:qFormat/>
    <w:rsid w:val="00184355"/>
    <w:pPr>
      <w:numPr>
        <w:ilvl w:val="4"/>
        <w:numId w:val="12"/>
      </w:numPr>
      <w:spacing w:before="340" w:line="240" w:lineRule="auto"/>
      <w:jc w:val="left"/>
    </w:pPr>
    <w:rPr>
      <w:i/>
      <w:iCs/>
      <w:sz w:val="24"/>
      <w:szCs w:val="24"/>
    </w:rPr>
  </w:style>
  <w:style w:type="paragraph" w:customStyle="1" w:styleId="Table">
    <w:name w:val="Table"/>
    <w:basedOn w:val="Normal"/>
    <w:link w:val="TableChar"/>
    <w:qFormat/>
    <w:rsid w:val="00BE4672"/>
    <w:pPr>
      <w:spacing w:line="240" w:lineRule="auto"/>
      <w:ind w:firstLine="0"/>
    </w:pPr>
    <w:rPr>
      <w:sz w:val="24"/>
      <w:szCs w:val="24"/>
    </w:rPr>
  </w:style>
  <w:style w:type="character" w:customStyle="1" w:styleId="TablenameChar">
    <w:name w:val="Table name Char"/>
    <w:basedOn w:val="DefaultParagraphFont"/>
    <w:link w:val="Tablename"/>
    <w:rsid w:val="004C769D"/>
    <w:rPr>
      <w:rFonts w:ascii="Times New Roman" w:hAnsi="Times New Roman" w:cs="Times New Roman"/>
      <w:i/>
      <w:iCs/>
      <w:sz w:val="24"/>
      <w:szCs w:val="24"/>
    </w:rPr>
  </w:style>
  <w:style w:type="paragraph" w:customStyle="1" w:styleId="Picturename">
    <w:name w:val="Picture name"/>
    <w:basedOn w:val="Normal"/>
    <w:next w:val="Normal"/>
    <w:link w:val="PicturenameChar"/>
    <w:qFormat/>
    <w:rsid w:val="00184355"/>
    <w:pPr>
      <w:numPr>
        <w:ilvl w:val="3"/>
        <w:numId w:val="11"/>
      </w:numPr>
      <w:spacing w:after="340" w:line="240" w:lineRule="auto"/>
      <w:jc w:val="center"/>
    </w:pPr>
    <w:rPr>
      <w:b/>
      <w:bCs/>
      <w:sz w:val="24"/>
      <w:szCs w:val="24"/>
    </w:rPr>
  </w:style>
  <w:style w:type="character" w:customStyle="1" w:styleId="TableChar">
    <w:name w:val="Table Char"/>
    <w:basedOn w:val="DefaultParagraphFont"/>
    <w:link w:val="Table"/>
    <w:rsid w:val="00BE4672"/>
    <w:rPr>
      <w:rFonts w:ascii="Times New Roman" w:hAnsi="Times New Roman" w:cs="Times New Roman"/>
      <w:sz w:val="24"/>
      <w:szCs w:val="24"/>
    </w:rPr>
  </w:style>
  <w:style w:type="character" w:customStyle="1" w:styleId="PicturenameChar">
    <w:name w:val="Picture name Char"/>
    <w:basedOn w:val="DefaultParagraphFont"/>
    <w:link w:val="Picturename"/>
    <w:rsid w:val="00184355"/>
    <w:rPr>
      <w:rFonts w:ascii="Times New Roman" w:hAnsi="Times New Roman" w:cs="Times New Roman"/>
      <w:b/>
      <w:bCs/>
      <w:sz w:val="24"/>
      <w:szCs w:val="24"/>
    </w:rPr>
  </w:style>
  <w:style w:type="paragraph" w:customStyle="1" w:styleId="Listing">
    <w:name w:val="Listing"/>
    <w:basedOn w:val="Tablename"/>
    <w:next w:val="Code"/>
    <w:link w:val="ListingChar"/>
    <w:qFormat/>
    <w:rsid w:val="00184355"/>
    <w:pPr>
      <w:numPr>
        <w:ilvl w:val="5"/>
      </w:numPr>
    </w:pPr>
  </w:style>
  <w:style w:type="character" w:customStyle="1" w:styleId="ListingChar">
    <w:name w:val="Listing Char"/>
    <w:basedOn w:val="TablenameChar"/>
    <w:link w:val="Listing"/>
    <w:rsid w:val="005D2A56"/>
    <w:rPr>
      <w:rFonts w:ascii="Times New Roman" w:hAnsi="Times New Roman" w:cs="Times New Roman"/>
      <w:i/>
      <w:iCs/>
      <w:sz w:val="24"/>
      <w:szCs w:val="24"/>
    </w:rPr>
  </w:style>
  <w:style w:type="paragraph" w:styleId="NoSpacing">
    <w:name w:val="No Spacing"/>
    <w:link w:val="NoSpacingChar"/>
    <w:uiPriority w:val="1"/>
    <w:qFormat/>
    <w:rsid w:val="005D2A5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customStyle="1" w:styleId="Code">
    <w:name w:val="Code"/>
    <w:basedOn w:val="NoSpacing"/>
    <w:link w:val="CodeChar"/>
    <w:autoRedefine/>
    <w:qFormat/>
    <w:rsid w:val="004F479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  <w:jc w:val="left"/>
    </w:pPr>
    <w:rPr>
      <w:rFonts w:ascii="Courier New" w:hAnsi="Courier New" w:cs="Courier New"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D2A56"/>
    <w:rPr>
      <w:rFonts w:ascii="Times New Roman" w:eastAsiaTheme="minorEastAsia" w:hAnsi="Times New Roman"/>
      <w:sz w:val="28"/>
      <w:lang w:eastAsia="ru-RU"/>
    </w:rPr>
  </w:style>
  <w:style w:type="character" w:customStyle="1" w:styleId="CodeChar">
    <w:name w:val="Code Char"/>
    <w:basedOn w:val="NoSpacingChar"/>
    <w:link w:val="Code"/>
    <w:rsid w:val="004F4796"/>
    <w:rPr>
      <w:rFonts w:ascii="Courier New" w:eastAsiaTheme="minorEastAsia" w:hAnsi="Courier New" w:cs="Courier New"/>
      <w:sz w:val="24"/>
      <w:szCs w:val="24"/>
      <w:lang w:val="en-US" w:eastAsia="ru-RU"/>
    </w:rPr>
  </w:style>
  <w:style w:type="paragraph" w:customStyle="1" w:styleId="Picture">
    <w:name w:val="Picture"/>
    <w:basedOn w:val="Normal"/>
    <w:next w:val="Picturename"/>
    <w:link w:val="PictureChar"/>
    <w:qFormat/>
    <w:rsid w:val="00184355"/>
    <w:pPr>
      <w:keepNext/>
      <w:ind w:firstLine="0"/>
      <w:jc w:val="center"/>
    </w:pPr>
  </w:style>
  <w:style w:type="character" w:customStyle="1" w:styleId="PictureChar">
    <w:name w:val="Picture Char"/>
    <w:basedOn w:val="DefaultParagraphFont"/>
    <w:link w:val="Picture"/>
    <w:rsid w:val="00184355"/>
    <w:rPr>
      <w:rFonts w:ascii="Times New Roman" w:hAnsi="Times New Roman" w:cs="Times New Roman"/>
      <w:sz w:val="28"/>
      <w:szCs w:val="28"/>
    </w:rPr>
  </w:style>
  <w:style w:type="paragraph" w:customStyle="1" w:styleId="a">
    <w:name w:val="a"/>
  </w:style>
  <w:style w:type="paragraph" w:customStyle="1" w:styleId="a0">
    <w:name w:val="a0"/>
  </w:style>
  <w:style w:type="paragraph" w:customStyle="1" w:styleId="a1">
    <w:name w:val="a1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FollowedHyperlink">
    <w:name w:val="FollowedHyperlink"/>
    <w:basedOn w:val="DefaultParagraphFont"/>
    <w:uiPriority w:val="99"/>
    <w:semiHidden/>
    <w:unhideWhenUsed/>
    <w:rsid w:val="00C8733A"/>
    <w:rPr>
      <w:color w:val="954F72" w:themeColor="followedHyperlink"/>
      <w:u w:val="single"/>
    </w:rPr>
  </w:style>
  <w:style w:type="character" w:customStyle="1" w:styleId="Contentword">
    <w:name w:val="Content word"/>
  </w:style>
  <w:style w:type="paragraph" w:styleId="TOC4">
    <w:name w:val="toc 4"/>
    <w:basedOn w:val="Normal"/>
    <w:next w:val="Normal"/>
    <w:autoRedefine/>
    <w:uiPriority w:val="39"/>
    <w:semiHidden/>
    <w:unhideWhenUsed/>
    <w:rsid w:val="007B3D68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B3D68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B3D68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B3D68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B3D68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B3D68"/>
    <w:pPr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bk\Documents\&#1053;&#1072;&#1089;&#1090;&#1088;&#1072;&#1080;&#1074;&#1072;&#1077;&#1084;&#1099;&#1077;%20&#1096;&#1072;&#1073;&#1083;&#1086;&#1085;&#1099;%20Office\&#1055;&#1050;&#1057;&#105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570F7F-3805-3249-B1B3-E1D1D2F3A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C:\Users\gribk\Documents\Настраиваемые шаблоны Office\ПКСС.dotx</Template>
  <TotalTime>1</TotalTime>
  <Pages>19</Pages>
  <Words>2295</Words>
  <Characters>13083</Characters>
  <Application>Microsoft Office Word</Application>
  <DocSecurity>0</DocSecurity>
  <Lines>109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Gribkov</dc:creator>
  <cp:keywords/>
  <cp:lastModifiedBy>Aleksandr Gribkov</cp:lastModifiedBy>
  <cp:revision>3</cp:revision>
  <cp:lastPrinted>2025-11-23T20:29:00Z</cp:lastPrinted>
  <dcterms:created xsi:type="dcterms:W3CDTF">2025-11-23T20:29:00Z</dcterms:created>
  <dcterms:modified xsi:type="dcterms:W3CDTF">2025-11-23T20:30:00Z</dcterms:modified>
</cp:coreProperties>
</file>